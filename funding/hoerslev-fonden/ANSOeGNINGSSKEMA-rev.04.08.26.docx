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70FB" w14:textId="77777777" w:rsidR="00EB33C5" w:rsidRPr="009740B0" w:rsidRDefault="007D275E" w:rsidP="0019451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ANSØGNINGSSKEMA</w:t>
      </w:r>
    </w:p>
    <w:p w14:paraId="07DCFCB1" w14:textId="77777777" w:rsidR="00194515" w:rsidRPr="009740B0" w:rsidRDefault="009740B0" w:rsidP="00194515">
      <w:pPr>
        <w:jc w:val="center"/>
        <w:rPr>
          <w:b/>
          <w:sz w:val="24"/>
          <w:szCs w:val="24"/>
        </w:rPr>
      </w:pPr>
      <w:r w:rsidRPr="009740B0">
        <w:rPr>
          <w:b/>
          <w:sz w:val="24"/>
          <w:szCs w:val="24"/>
        </w:rPr>
        <w:t>t</w:t>
      </w:r>
      <w:r w:rsidR="00194515" w:rsidRPr="009740B0">
        <w:rPr>
          <w:b/>
          <w:sz w:val="24"/>
          <w:szCs w:val="24"/>
        </w:rPr>
        <w:t>il</w:t>
      </w:r>
    </w:p>
    <w:p w14:paraId="43D6CBEC" w14:textId="77777777" w:rsidR="00194515" w:rsidRPr="009740B0" w:rsidRDefault="009740B0" w:rsidP="00194515">
      <w:pPr>
        <w:jc w:val="center"/>
        <w:rPr>
          <w:b/>
          <w:sz w:val="24"/>
          <w:szCs w:val="24"/>
        </w:rPr>
      </w:pPr>
      <w:r w:rsidRPr="009740B0">
        <w:rPr>
          <w:b/>
          <w:sz w:val="24"/>
          <w:szCs w:val="24"/>
        </w:rPr>
        <w:t xml:space="preserve">HØRSLEV </w:t>
      </w:r>
      <w:r w:rsidR="00194515" w:rsidRPr="009740B0">
        <w:rPr>
          <w:b/>
          <w:sz w:val="24"/>
          <w:szCs w:val="24"/>
        </w:rPr>
        <w:t>FONDEN</w:t>
      </w:r>
    </w:p>
    <w:p w14:paraId="2259EA5D" w14:textId="77777777" w:rsidR="00194515" w:rsidRDefault="00194515" w:rsidP="00194515">
      <w:pPr>
        <w:jc w:val="center"/>
        <w:rPr>
          <w:b/>
          <w:sz w:val="24"/>
          <w:szCs w:val="24"/>
        </w:rPr>
      </w:pPr>
      <w:r w:rsidRPr="009740B0">
        <w:rPr>
          <w:b/>
          <w:sz w:val="24"/>
          <w:szCs w:val="24"/>
        </w:rPr>
        <w:t>Erik Hørslev og Hustru Birgit Hørslevs Fond</w:t>
      </w:r>
    </w:p>
    <w:p w14:paraId="6E80AC27" w14:textId="77777777" w:rsidR="0010316D" w:rsidRPr="009740B0" w:rsidRDefault="0010316D" w:rsidP="00194515">
      <w:pPr>
        <w:jc w:val="center"/>
        <w:rPr>
          <w:b/>
          <w:sz w:val="24"/>
          <w:szCs w:val="24"/>
        </w:rPr>
      </w:pPr>
    </w:p>
    <w:p w14:paraId="5959411D" w14:textId="77777777" w:rsidR="00194515" w:rsidRPr="009740B0" w:rsidRDefault="0010316D" w:rsidP="001A48BA">
      <w:pPr>
        <w:pBdr>
          <w:bottom w:val="single" w:sz="12" w:space="1" w:color="auto"/>
        </w:pBd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DATO FOR ANSØGNING:</w:t>
      </w:r>
    </w:p>
    <w:p w14:paraId="5023D392" w14:textId="77777777" w:rsidR="00194515" w:rsidRDefault="00194515" w:rsidP="00194515"/>
    <w:p w14:paraId="0978604F" w14:textId="77777777" w:rsidR="00194515" w:rsidRDefault="00194515" w:rsidP="0019451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3261"/>
        <w:gridCol w:w="3726"/>
      </w:tblGrid>
      <w:tr w:rsidR="00194515" w14:paraId="3BF05140" w14:textId="77777777" w:rsidTr="005B17CE">
        <w:tc>
          <w:tcPr>
            <w:tcW w:w="491" w:type="dxa"/>
          </w:tcPr>
          <w:p w14:paraId="6A136920" w14:textId="77777777" w:rsidR="00194515" w:rsidRDefault="00194515" w:rsidP="00194515">
            <w:r>
              <w:t>1.</w:t>
            </w:r>
          </w:p>
        </w:tc>
        <w:tc>
          <w:tcPr>
            <w:tcW w:w="3347" w:type="dxa"/>
          </w:tcPr>
          <w:p w14:paraId="05B4D3D5" w14:textId="77777777" w:rsidR="00194515" w:rsidRDefault="00194515" w:rsidP="005B17CE">
            <w:pPr>
              <w:spacing w:line="240" w:lineRule="auto"/>
              <w:jc w:val="left"/>
            </w:pPr>
            <w:r>
              <w:t>Ansøger – titel og navn:</w:t>
            </w:r>
          </w:p>
          <w:p w14:paraId="052F58BE" w14:textId="77777777" w:rsidR="00194515" w:rsidRDefault="00194515" w:rsidP="005B17CE">
            <w:pPr>
              <w:spacing w:line="240" w:lineRule="auto"/>
              <w:jc w:val="left"/>
            </w:pPr>
            <w:r>
              <w:t>(den over for Fonden ansvarlige)</w:t>
            </w:r>
          </w:p>
          <w:p w14:paraId="046C13A5" w14:textId="77777777" w:rsidR="00627366" w:rsidRDefault="00627366" w:rsidP="005B17CE">
            <w:pPr>
              <w:spacing w:line="240" w:lineRule="auto"/>
              <w:jc w:val="left"/>
            </w:pPr>
          </w:p>
          <w:p w14:paraId="413A5145" w14:textId="77777777" w:rsidR="00627366" w:rsidRDefault="00627366" w:rsidP="005B17CE">
            <w:pPr>
              <w:spacing w:line="240" w:lineRule="auto"/>
              <w:jc w:val="left"/>
            </w:pPr>
          </w:p>
          <w:p w14:paraId="754CA3F9" w14:textId="77777777" w:rsidR="00194515" w:rsidRDefault="00194515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183B747B" w14:textId="77777777" w:rsidR="00194515" w:rsidRDefault="00194515" w:rsidP="00194515"/>
        </w:tc>
      </w:tr>
      <w:tr w:rsidR="00194515" w14:paraId="1AAE2522" w14:textId="77777777" w:rsidTr="005B17CE">
        <w:tc>
          <w:tcPr>
            <w:tcW w:w="491" w:type="dxa"/>
          </w:tcPr>
          <w:p w14:paraId="0D69D16E" w14:textId="77777777" w:rsidR="00194515" w:rsidRDefault="00194515" w:rsidP="00194515"/>
        </w:tc>
        <w:tc>
          <w:tcPr>
            <w:tcW w:w="3347" w:type="dxa"/>
          </w:tcPr>
          <w:p w14:paraId="2F941FE2" w14:textId="77777777" w:rsidR="003A6CB0" w:rsidRDefault="0010316D" w:rsidP="005B17CE">
            <w:pPr>
              <w:spacing w:line="240" w:lineRule="auto"/>
              <w:jc w:val="left"/>
            </w:pPr>
            <w:r>
              <w:t xml:space="preserve">Ansøgerens </w:t>
            </w:r>
            <w:r w:rsidR="003A6CB0">
              <w:t xml:space="preserve">alder </w:t>
            </w:r>
          </w:p>
          <w:p w14:paraId="60980069" w14:textId="77777777" w:rsidR="00194515" w:rsidRDefault="003A6CB0" w:rsidP="005B17CE">
            <w:pPr>
              <w:spacing w:line="240" w:lineRule="auto"/>
              <w:jc w:val="left"/>
            </w:pPr>
            <w:r>
              <w:t xml:space="preserve">og </w:t>
            </w:r>
            <w:r w:rsidR="00194515">
              <w:t>CVR.nr.:</w:t>
            </w:r>
          </w:p>
          <w:p w14:paraId="425497C8" w14:textId="77777777" w:rsidR="00194515" w:rsidRDefault="00194515" w:rsidP="005B17CE">
            <w:pPr>
              <w:spacing w:line="240" w:lineRule="auto"/>
              <w:jc w:val="left"/>
            </w:pPr>
            <w:r>
              <w:t>(Se vejledningen på sidste side)</w:t>
            </w:r>
          </w:p>
          <w:p w14:paraId="424FB31D" w14:textId="77777777" w:rsidR="00194515" w:rsidRDefault="00194515" w:rsidP="005B17CE">
            <w:pPr>
              <w:spacing w:line="240" w:lineRule="auto"/>
              <w:jc w:val="left"/>
            </w:pPr>
          </w:p>
          <w:p w14:paraId="0697491D" w14:textId="77777777" w:rsidR="00627366" w:rsidRDefault="00627366" w:rsidP="005B17CE">
            <w:pPr>
              <w:spacing w:line="240" w:lineRule="auto"/>
              <w:jc w:val="left"/>
            </w:pPr>
          </w:p>
          <w:p w14:paraId="74DC8E63" w14:textId="77777777" w:rsidR="00264D39" w:rsidRDefault="00264D39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4C4F564A" w14:textId="77777777" w:rsidR="00194515" w:rsidRDefault="00194515" w:rsidP="00194515"/>
        </w:tc>
      </w:tr>
      <w:tr w:rsidR="00194515" w14:paraId="18A604F6" w14:textId="77777777" w:rsidTr="005B17CE">
        <w:tc>
          <w:tcPr>
            <w:tcW w:w="491" w:type="dxa"/>
          </w:tcPr>
          <w:p w14:paraId="25D3516F" w14:textId="77777777" w:rsidR="00194515" w:rsidRDefault="00194515" w:rsidP="00194515">
            <w:r>
              <w:t>2.</w:t>
            </w:r>
          </w:p>
        </w:tc>
        <w:tc>
          <w:tcPr>
            <w:tcW w:w="3347" w:type="dxa"/>
          </w:tcPr>
          <w:p w14:paraId="36E7DF20" w14:textId="77777777" w:rsidR="00194515" w:rsidRDefault="00194515" w:rsidP="005B17CE">
            <w:pPr>
              <w:spacing w:line="240" w:lineRule="auto"/>
              <w:jc w:val="left"/>
            </w:pPr>
            <w:r>
              <w:t>Stilling:</w:t>
            </w:r>
          </w:p>
          <w:p w14:paraId="78679342" w14:textId="77777777" w:rsidR="00264D39" w:rsidRDefault="00264D39" w:rsidP="005B17CE">
            <w:pPr>
              <w:spacing w:line="240" w:lineRule="auto"/>
              <w:jc w:val="left"/>
            </w:pPr>
          </w:p>
          <w:p w14:paraId="38893381" w14:textId="77777777" w:rsidR="00194515" w:rsidRDefault="00194515" w:rsidP="005B17CE">
            <w:pPr>
              <w:spacing w:line="240" w:lineRule="auto"/>
              <w:jc w:val="left"/>
            </w:pPr>
            <w:r>
              <w:t>Uddannelse:</w:t>
            </w:r>
          </w:p>
          <w:p w14:paraId="02899E54" w14:textId="77777777" w:rsidR="00264D39" w:rsidRDefault="00264D39" w:rsidP="005B17CE">
            <w:pPr>
              <w:spacing w:line="240" w:lineRule="auto"/>
              <w:jc w:val="left"/>
            </w:pPr>
          </w:p>
          <w:p w14:paraId="748BB469" w14:textId="77777777" w:rsidR="00194515" w:rsidRDefault="00194515" w:rsidP="005B17CE">
            <w:pPr>
              <w:spacing w:line="240" w:lineRule="auto"/>
              <w:jc w:val="left"/>
            </w:pPr>
            <w:r>
              <w:t>Privatadresse:</w:t>
            </w:r>
          </w:p>
          <w:p w14:paraId="2E950D52" w14:textId="77777777" w:rsidR="00264D39" w:rsidRDefault="00264D39" w:rsidP="005B17CE">
            <w:pPr>
              <w:spacing w:line="240" w:lineRule="auto"/>
              <w:jc w:val="left"/>
            </w:pPr>
          </w:p>
          <w:p w14:paraId="272CBFDC" w14:textId="77777777" w:rsidR="00194515" w:rsidRDefault="00194515" w:rsidP="005B17CE">
            <w:pPr>
              <w:spacing w:line="240" w:lineRule="auto"/>
              <w:jc w:val="left"/>
            </w:pPr>
            <w:r>
              <w:t>Telefon:</w:t>
            </w:r>
          </w:p>
          <w:p w14:paraId="7AC90FD1" w14:textId="77777777" w:rsidR="00194515" w:rsidRDefault="00194515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0E70CE46" w14:textId="77777777" w:rsidR="00194515" w:rsidRDefault="00194515" w:rsidP="00194515"/>
        </w:tc>
      </w:tr>
      <w:tr w:rsidR="00194515" w14:paraId="56F6690A" w14:textId="77777777" w:rsidTr="005B17CE">
        <w:tc>
          <w:tcPr>
            <w:tcW w:w="491" w:type="dxa"/>
          </w:tcPr>
          <w:p w14:paraId="34190751" w14:textId="77777777" w:rsidR="00194515" w:rsidRDefault="00194515" w:rsidP="00194515">
            <w:r>
              <w:t>3.</w:t>
            </w:r>
          </w:p>
        </w:tc>
        <w:tc>
          <w:tcPr>
            <w:tcW w:w="3347" w:type="dxa"/>
          </w:tcPr>
          <w:p w14:paraId="3F3A7FE0" w14:textId="77777777" w:rsidR="00194515" w:rsidRDefault="00194515" w:rsidP="005B17CE">
            <w:pPr>
              <w:spacing w:line="240" w:lineRule="auto"/>
              <w:jc w:val="left"/>
            </w:pPr>
            <w:r>
              <w:t>Sted for projektets udførelse:</w:t>
            </w:r>
          </w:p>
          <w:p w14:paraId="424878DC" w14:textId="77777777" w:rsidR="00264D39" w:rsidRDefault="00264D39" w:rsidP="005B17CE">
            <w:pPr>
              <w:spacing w:line="240" w:lineRule="auto"/>
              <w:jc w:val="left"/>
            </w:pPr>
          </w:p>
          <w:p w14:paraId="71516A82" w14:textId="77777777" w:rsidR="00194515" w:rsidRDefault="00194515" w:rsidP="005B17CE">
            <w:pPr>
              <w:spacing w:line="240" w:lineRule="auto"/>
              <w:jc w:val="left"/>
            </w:pPr>
            <w:r>
              <w:t>Institution:</w:t>
            </w:r>
          </w:p>
          <w:p w14:paraId="5B6FEE38" w14:textId="77777777" w:rsidR="00264D39" w:rsidRDefault="00264D39" w:rsidP="005B17CE">
            <w:pPr>
              <w:spacing w:line="240" w:lineRule="auto"/>
              <w:jc w:val="left"/>
            </w:pPr>
          </w:p>
          <w:p w14:paraId="7012B0E2" w14:textId="77777777" w:rsidR="00194515" w:rsidRDefault="00194515" w:rsidP="005B17CE">
            <w:pPr>
              <w:spacing w:line="240" w:lineRule="auto"/>
              <w:jc w:val="left"/>
            </w:pPr>
            <w:r>
              <w:t>Adresse:</w:t>
            </w:r>
          </w:p>
          <w:p w14:paraId="1818C670" w14:textId="77777777" w:rsidR="00264D39" w:rsidRDefault="00264D39" w:rsidP="005B17CE">
            <w:pPr>
              <w:spacing w:line="240" w:lineRule="auto"/>
              <w:jc w:val="left"/>
            </w:pPr>
          </w:p>
          <w:p w14:paraId="098185BE" w14:textId="77777777" w:rsidR="00194515" w:rsidRDefault="00194515" w:rsidP="005B17CE">
            <w:pPr>
              <w:spacing w:line="240" w:lineRule="auto"/>
              <w:jc w:val="left"/>
            </w:pPr>
            <w:r>
              <w:t>Telefon:</w:t>
            </w:r>
          </w:p>
          <w:p w14:paraId="48F46F56" w14:textId="77777777" w:rsidR="00194515" w:rsidRDefault="00194515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6460219D" w14:textId="77777777" w:rsidR="00194515" w:rsidRDefault="00194515" w:rsidP="00194515"/>
        </w:tc>
      </w:tr>
      <w:tr w:rsidR="00194515" w14:paraId="033DA654" w14:textId="77777777" w:rsidTr="005B17CE">
        <w:tc>
          <w:tcPr>
            <w:tcW w:w="491" w:type="dxa"/>
          </w:tcPr>
          <w:p w14:paraId="462878C7" w14:textId="77777777" w:rsidR="00194515" w:rsidRDefault="00194515" w:rsidP="00194515">
            <w:r>
              <w:t>4.</w:t>
            </w:r>
          </w:p>
        </w:tc>
        <w:tc>
          <w:tcPr>
            <w:tcW w:w="3347" w:type="dxa"/>
          </w:tcPr>
          <w:p w14:paraId="19AE4376" w14:textId="77777777" w:rsidR="00194515" w:rsidRDefault="00194515" w:rsidP="005B17CE">
            <w:pPr>
              <w:spacing w:line="240" w:lineRule="auto"/>
              <w:jc w:val="left"/>
            </w:pPr>
            <w:r>
              <w:t>Projektets titel:</w:t>
            </w:r>
          </w:p>
          <w:p w14:paraId="4D5EBF30" w14:textId="77777777" w:rsidR="00194515" w:rsidRDefault="00194515" w:rsidP="005B17CE">
            <w:pPr>
              <w:spacing w:line="240" w:lineRule="auto"/>
              <w:jc w:val="left"/>
            </w:pPr>
          </w:p>
          <w:p w14:paraId="46D96C8E" w14:textId="77777777" w:rsidR="00194515" w:rsidRDefault="00194515" w:rsidP="005B17CE">
            <w:pPr>
              <w:spacing w:line="240" w:lineRule="auto"/>
              <w:jc w:val="left"/>
            </w:pPr>
          </w:p>
          <w:p w14:paraId="1E264E71" w14:textId="77777777" w:rsidR="00264D39" w:rsidRDefault="00264D39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3E9C0A23" w14:textId="77777777" w:rsidR="00194515" w:rsidRDefault="00194515" w:rsidP="00194515"/>
        </w:tc>
      </w:tr>
      <w:tr w:rsidR="00194515" w14:paraId="6F9C5E28" w14:textId="77777777" w:rsidTr="005B17CE">
        <w:tc>
          <w:tcPr>
            <w:tcW w:w="491" w:type="dxa"/>
          </w:tcPr>
          <w:p w14:paraId="6F228E2C" w14:textId="77777777" w:rsidR="00194515" w:rsidRDefault="00194515" w:rsidP="00194515">
            <w:r>
              <w:t>5.</w:t>
            </w:r>
          </w:p>
        </w:tc>
        <w:tc>
          <w:tcPr>
            <w:tcW w:w="3347" w:type="dxa"/>
          </w:tcPr>
          <w:p w14:paraId="1BB52DE4" w14:textId="77777777" w:rsidR="00194515" w:rsidRDefault="00194515" w:rsidP="005B17CE">
            <w:pPr>
              <w:spacing w:line="240" w:lineRule="auto"/>
              <w:jc w:val="left"/>
            </w:pPr>
            <w:r>
              <w:t>Ansøgt beløb:</w:t>
            </w:r>
          </w:p>
          <w:p w14:paraId="10AE50A2" w14:textId="77777777" w:rsidR="00194515" w:rsidRDefault="00194515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0A58114D" w14:textId="77777777" w:rsidR="00194515" w:rsidRDefault="00194515" w:rsidP="00194515"/>
        </w:tc>
      </w:tr>
      <w:tr w:rsidR="00194515" w14:paraId="3F007898" w14:textId="77777777" w:rsidTr="005B17CE">
        <w:tc>
          <w:tcPr>
            <w:tcW w:w="491" w:type="dxa"/>
          </w:tcPr>
          <w:p w14:paraId="5CD524A8" w14:textId="77777777" w:rsidR="00194515" w:rsidRDefault="00194515" w:rsidP="00194515">
            <w:r>
              <w:t>6.</w:t>
            </w:r>
          </w:p>
        </w:tc>
        <w:tc>
          <w:tcPr>
            <w:tcW w:w="3347" w:type="dxa"/>
          </w:tcPr>
          <w:p w14:paraId="77EC323F" w14:textId="77777777" w:rsidR="00194515" w:rsidRDefault="00194515" w:rsidP="005B17CE">
            <w:pPr>
              <w:spacing w:line="240" w:lineRule="auto"/>
              <w:jc w:val="left"/>
            </w:pPr>
            <w:r>
              <w:t>Projektets forventede varighed:</w:t>
            </w:r>
          </w:p>
          <w:p w14:paraId="3B508656" w14:textId="77777777" w:rsidR="00264D39" w:rsidRDefault="00264D39" w:rsidP="005B17CE">
            <w:pPr>
              <w:spacing w:line="240" w:lineRule="auto"/>
              <w:jc w:val="left"/>
            </w:pPr>
          </w:p>
          <w:p w14:paraId="1B3E5701" w14:textId="77777777" w:rsidR="00194515" w:rsidRDefault="00194515" w:rsidP="005B17CE">
            <w:pPr>
              <w:spacing w:line="240" w:lineRule="auto"/>
              <w:jc w:val="left"/>
            </w:pPr>
            <w:r>
              <w:t>Start:</w:t>
            </w:r>
          </w:p>
          <w:p w14:paraId="419C78F6" w14:textId="77777777" w:rsidR="00264D39" w:rsidRDefault="00264D39" w:rsidP="005B17CE">
            <w:pPr>
              <w:spacing w:line="240" w:lineRule="auto"/>
              <w:jc w:val="left"/>
            </w:pPr>
          </w:p>
          <w:p w14:paraId="2AD946AA" w14:textId="77777777" w:rsidR="00194515" w:rsidRDefault="00194515" w:rsidP="005B17CE">
            <w:pPr>
              <w:spacing w:line="240" w:lineRule="auto"/>
              <w:jc w:val="left"/>
            </w:pPr>
            <w:r>
              <w:t>Slut:</w:t>
            </w:r>
          </w:p>
          <w:p w14:paraId="6C78C4AB" w14:textId="77777777" w:rsidR="00194515" w:rsidRDefault="00194515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701DB6F3" w14:textId="77777777" w:rsidR="00194515" w:rsidRDefault="00194515" w:rsidP="00194515"/>
        </w:tc>
      </w:tr>
    </w:tbl>
    <w:p w14:paraId="101F43DA" w14:textId="77777777" w:rsidR="00264D39" w:rsidRDefault="00264D3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1"/>
        <w:gridCol w:w="3257"/>
        <w:gridCol w:w="3725"/>
      </w:tblGrid>
      <w:tr w:rsidR="00194515" w14:paraId="2D7FCC9A" w14:textId="77777777" w:rsidTr="005B17CE">
        <w:tc>
          <w:tcPr>
            <w:tcW w:w="491" w:type="dxa"/>
          </w:tcPr>
          <w:p w14:paraId="1A7AB380" w14:textId="77777777" w:rsidR="00194515" w:rsidRDefault="00194515" w:rsidP="00194515">
            <w:r>
              <w:t>7.</w:t>
            </w:r>
          </w:p>
        </w:tc>
        <w:tc>
          <w:tcPr>
            <w:tcW w:w="3347" w:type="dxa"/>
          </w:tcPr>
          <w:p w14:paraId="7044FCE7" w14:textId="77777777" w:rsidR="00194515" w:rsidRDefault="00194515" w:rsidP="005B17CE">
            <w:pPr>
              <w:spacing w:line="240" w:lineRule="auto"/>
              <w:jc w:val="left"/>
            </w:pPr>
            <w:r>
              <w:t>Er det under pkt. 5 anførte beløb søgt andetsteds (helt eller delvis)?</w:t>
            </w:r>
          </w:p>
          <w:p w14:paraId="21A72E18" w14:textId="77777777" w:rsidR="00194515" w:rsidRDefault="00194515" w:rsidP="005B17CE">
            <w:pPr>
              <w:spacing w:line="240" w:lineRule="auto"/>
              <w:jc w:val="left"/>
            </w:pPr>
          </w:p>
          <w:p w14:paraId="25A01215" w14:textId="77777777" w:rsidR="00194515" w:rsidRDefault="00194515" w:rsidP="005B17CE">
            <w:pPr>
              <w:spacing w:line="240" w:lineRule="auto"/>
              <w:jc w:val="left"/>
            </w:pPr>
            <w:r>
              <w:t>Hvis ja, angiv da hvorfra og med hvilke beløb:</w:t>
            </w:r>
          </w:p>
          <w:p w14:paraId="08E26E6C" w14:textId="77777777" w:rsidR="00194515" w:rsidRDefault="00194515" w:rsidP="005B17CE">
            <w:pPr>
              <w:spacing w:line="240" w:lineRule="auto"/>
              <w:jc w:val="left"/>
            </w:pPr>
          </w:p>
          <w:p w14:paraId="71B2E0F3" w14:textId="77777777" w:rsidR="00194515" w:rsidRDefault="00194515" w:rsidP="005B17CE">
            <w:pPr>
              <w:spacing w:line="240" w:lineRule="auto"/>
              <w:jc w:val="left"/>
            </w:pPr>
            <w:r>
              <w:t>Modtaget støtte fra:</w:t>
            </w:r>
          </w:p>
          <w:p w14:paraId="766CC18F" w14:textId="77777777" w:rsidR="00264D39" w:rsidRDefault="00264D39" w:rsidP="005B17CE">
            <w:pPr>
              <w:spacing w:line="240" w:lineRule="auto"/>
              <w:jc w:val="left"/>
            </w:pPr>
          </w:p>
          <w:p w14:paraId="454A91BF" w14:textId="77777777" w:rsidR="00194515" w:rsidRDefault="00194515" w:rsidP="005B17CE">
            <w:pPr>
              <w:spacing w:line="240" w:lineRule="auto"/>
              <w:jc w:val="left"/>
            </w:pPr>
          </w:p>
          <w:p w14:paraId="58C61D88" w14:textId="77777777" w:rsidR="00194515" w:rsidRDefault="00194515" w:rsidP="005B17CE">
            <w:pPr>
              <w:spacing w:line="240" w:lineRule="auto"/>
              <w:jc w:val="left"/>
            </w:pPr>
            <w:r>
              <w:t>Tilsagt støtte fra:</w:t>
            </w:r>
          </w:p>
          <w:p w14:paraId="4367DFBE" w14:textId="77777777" w:rsidR="00194515" w:rsidRDefault="00194515" w:rsidP="005B17CE">
            <w:pPr>
              <w:spacing w:line="240" w:lineRule="auto"/>
              <w:jc w:val="left"/>
            </w:pPr>
          </w:p>
          <w:p w14:paraId="02FF671A" w14:textId="77777777" w:rsidR="00264D39" w:rsidRDefault="00264D39" w:rsidP="005B17CE">
            <w:pPr>
              <w:spacing w:line="240" w:lineRule="auto"/>
              <w:jc w:val="left"/>
            </w:pPr>
          </w:p>
          <w:p w14:paraId="1B22F337" w14:textId="77777777" w:rsidR="00194515" w:rsidRDefault="00194515" w:rsidP="005B17CE">
            <w:pPr>
              <w:spacing w:line="240" w:lineRule="auto"/>
              <w:jc w:val="left"/>
            </w:pPr>
            <w:r>
              <w:t>Yderligere søgt støtte fra:</w:t>
            </w:r>
          </w:p>
          <w:p w14:paraId="26D94340" w14:textId="77777777" w:rsidR="00194515" w:rsidRDefault="00194515" w:rsidP="005B17CE">
            <w:pPr>
              <w:spacing w:line="240" w:lineRule="auto"/>
              <w:jc w:val="left"/>
            </w:pPr>
          </w:p>
          <w:p w14:paraId="77F5B68D" w14:textId="77777777" w:rsidR="00264D39" w:rsidRDefault="00264D39" w:rsidP="005B17CE">
            <w:pPr>
              <w:spacing w:line="240" w:lineRule="auto"/>
              <w:jc w:val="left"/>
            </w:pPr>
          </w:p>
          <w:p w14:paraId="28694A4B" w14:textId="77777777" w:rsidR="00194515" w:rsidRDefault="00194515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6A53D784" w14:textId="77777777" w:rsidR="00194515" w:rsidRDefault="00194515" w:rsidP="00194515"/>
        </w:tc>
      </w:tr>
      <w:tr w:rsidR="00194515" w14:paraId="1ED02F70" w14:textId="77777777" w:rsidTr="005B17CE">
        <w:tc>
          <w:tcPr>
            <w:tcW w:w="491" w:type="dxa"/>
          </w:tcPr>
          <w:p w14:paraId="1AD90E22" w14:textId="77777777" w:rsidR="00194515" w:rsidRDefault="00194515" w:rsidP="00194515">
            <w:r>
              <w:t>8.</w:t>
            </w:r>
          </w:p>
        </w:tc>
        <w:tc>
          <w:tcPr>
            <w:tcW w:w="3347" w:type="dxa"/>
          </w:tcPr>
          <w:p w14:paraId="13FFEE32" w14:textId="77777777" w:rsidR="00194515" w:rsidRDefault="00194515" w:rsidP="005B17CE">
            <w:pPr>
              <w:spacing w:line="240" w:lineRule="auto"/>
              <w:jc w:val="left"/>
            </w:pPr>
            <w:r>
              <w:t>Har ansøgeren tidligere modtaget støtte fra Hørslev</w:t>
            </w:r>
            <w:r w:rsidR="00264D39">
              <w:t xml:space="preserve"> </w:t>
            </w:r>
            <w:r>
              <w:t>Fonden</w:t>
            </w:r>
            <w:r w:rsidR="00627366">
              <w:t>:</w:t>
            </w:r>
          </w:p>
          <w:p w14:paraId="5C619E59" w14:textId="77777777" w:rsidR="00627366" w:rsidRDefault="00627366" w:rsidP="005B17CE">
            <w:pPr>
              <w:spacing w:line="240" w:lineRule="auto"/>
              <w:jc w:val="left"/>
            </w:pPr>
          </w:p>
          <w:p w14:paraId="2804A04A" w14:textId="77777777" w:rsidR="00627366" w:rsidRDefault="00A52FDB" w:rsidP="005B17CE">
            <w:pPr>
              <w:tabs>
                <w:tab w:val="left" w:pos="381"/>
              </w:tabs>
              <w:spacing w:line="240" w:lineRule="auto"/>
              <w:ind w:left="381" w:hanging="381"/>
              <w:jc w:val="left"/>
            </w:pPr>
            <w:r>
              <w:t>Ja</w:t>
            </w:r>
            <w:r>
              <w:tab/>
            </w:r>
            <w:r w:rsidR="00627366">
              <w:t>⁪ årstal:</w:t>
            </w:r>
          </w:p>
          <w:p w14:paraId="5485F632" w14:textId="77777777" w:rsidR="00627366" w:rsidRDefault="00A52FDB" w:rsidP="005B17CE">
            <w:pPr>
              <w:tabs>
                <w:tab w:val="left" w:pos="389"/>
              </w:tabs>
              <w:spacing w:line="240" w:lineRule="auto"/>
              <w:ind w:left="389" w:hanging="389"/>
              <w:jc w:val="left"/>
            </w:pPr>
            <w:r>
              <w:t>Nej</w:t>
            </w:r>
            <w:r>
              <w:tab/>
            </w:r>
            <w:r w:rsidR="00627366">
              <w:t xml:space="preserve">⁪ </w:t>
            </w:r>
          </w:p>
          <w:p w14:paraId="3242C8A9" w14:textId="77777777" w:rsidR="00627366" w:rsidRDefault="00627366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4718D5D5" w14:textId="77777777" w:rsidR="00194515" w:rsidRDefault="00194515" w:rsidP="00194515"/>
        </w:tc>
      </w:tr>
      <w:tr w:rsidR="00627366" w14:paraId="68B423AB" w14:textId="77777777" w:rsidTr="005B17CE">
        <w:tc>
          <w:tcPr>
            <w:tcW w:w="491" w:type="dxa"/>
          </w:tcPr>
          <w:p w14:paraId="33B8941C" w14:textId="77777777" w:rsidR="00627366" w:rsidRDefault="00627366" w:rsidP="00194515">
            <w:r>
              <w:t>9.</w:t>
            </w:r>
          </w:p>
        </w:tc>
        <w:tc>
          <w:tcPr>
            <w:tcW w:w="3347" w:type="dxa"/>
          </w:tcPr>
          <w:p w14:paraId="4B16C765" w14:textId="77777777" w:rsidR="00627366" w:rsidRDefault="00627366" w:rsidP="005B17CE">
            <w:pPr>
              <w:spacing w:line="240" w:lineRule="auto"/>
              <w:jc w:val="left"/>
            </w:pPr>
            <w:r>
              <w:t>Øvrige medarbejdere i projek</w:t>
            </w:r>
            <w:r>
              <w:t>t</w:t>
            </w:r>
            <w:r>
              <w:t>gruppen:</w:t>
            </w:r>
          </w:p>
          <w:p w14:paraId="43EC43A2" w14:textId="77777777" w:rsidR="00627366" w:rsidRDefault="00627366" w:rsidP="005B17CE">
            <w:pPr>
              <w:spacing w:line="240" w:lineRule="auto"/>
              <w:jc w:val="left"/>
            </w:pPr>
          </w:p>
          <w:p w14:paraId="59EB84CD" w14:textId="77777777" w:rsidR="00627366" w:rsidRDefault="00627366" w:rsidP="005B17CE">
            <w:pPr>
              <w:spacing w:line="240" w:lineRule="auto"/>
              <w:jc w:val="left"/>
            </w:pPr>
            <w:r>
              <w:t>Navn:</w:t>
            </w:r>
          </w:p>
          <w:p w14:paraId="3B529C57" w14:textId="77777777" w:rsidR="00264D39" w:rsidRDefault="00264D39" w:rsidP="005B17CE">
            <w:pPr>
              <w:spacing w:line="240" w:lineRule="auto"/>
              <w:jc w:val="left"/>
            </w:pPr>
          </w:p>
          <w:p w14:paraId="6B4496B6" w14:textId="77777777" w:rsidR="00627366" w:rsidRDefault="00627366" w:rsidP="005B17CE">
            <w:pPr>
              <w:spacing w:line="240" w:lineRule="auto"/>
              <w:jc w:val="left"/>
            </w:pPr>
            <w:r>
              <w:t>Stilling:</w:t>
            </w:r>
          </w:p>
          <w:p w14:paraId="4156AD8B" w14:textId="77777777" w:rsidR="00627366" w:rsidRDefault="00264D39" w:rsidP="005B17CE">
            <w:pPr>
              <w:spacing w:line="240" w:lineRule="auto"/>
              <w:jc w:val="left"/>
            </w:pPr>
            <w:r>
              <w:br/>
            </w:r>
            <w:r w:rsidR="00627366">
              <w:t>Arbejdssted:</w:t>
            </w:r>
          </w:p>
          <w:p w14:paraId="354C76DA" w14:textId="77777777" w:rsidR="00627366" w:rsidRDefault="00627366" w:rsidP="005B17CE">
            <w:pPr>
              <w:spacing w:line="240" w:lineRule="auto"/>
              <w:jc w:val="left"/>
            </w:pPr>
          </w:p>
          <w:p w14:paraId="51785C5D" w14:textId="77777777" w:rsidR="00264D39" w:rsidRDefault="00264D39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117C4D74" w14:textId="77777777" w:rsidR="00627366" w:rsidRDefault="00627366" w:rsidP="00194515"/>
        </w:tc>
      </w:tr>
      <w:tr w:rsidR="00627366" w14:paraId="4E3B371B" w14:textId="77777777" w:rsidTr="005B17CE">
        <w:tc>
          <w:tcPr>
            <w:tcW w:w="491" w:type="dxa"/>
          </w:tcPr>
          <w:p w14:paraId="61C950BA" w14:textId="77777777" w:rsidR="00627366" w:rsidRDefault="00627366" w:rsidP="00194515">
            <w:r>
              <w:t>10.</w:t>
            </w:r>
          </w:p>
        </w:tc>
        <w:tc>
          <w:tcPr>
            <w:tcW w:w="3347" w:type="dxa"/>
          </w:tcPr>
          <w:p w14:paraId="032AE835" w14:textId="77777777" w:rsidR="00627366" w:rsidRDefault="00627366" w:rsidP="005B17CE">
            <w:pPr>
              <w:spacing w:line="240" w:lineRule="auto"/>
              <w:jc w:val="left"/>
            </w:pPr>
            <w:r>
              <w:t>Detaljeret budget for det ansøgte beløb:</w:t>
            </w:r>
          </w:p>
          <w:p w14:paraId="201AFDAA" w14:textId="77777777" w:rsidR="00627366" w:rsidRDefault="00627366" w:rsidP="005B17CE">
            <w:pPr>
              <w:spacing w:line="240" w:lineRule="auto"/>
              <w:jc w:val="left"/>
            </w:pPr>
          </w:p>
          <w:p w14:paraId="46823661" w14:textId="77777777" w:rsidR="00627366" w:rsidRDefault="00627366" w:rsidP="005B17CE">
            <w:pPr>
              <w:spacing w:line="240" w:lineRule="auto"/>
              <w:jc w:val="left"/>
            </w:pPr>
          </w:p>
          <w:p w14:paraId="0C6D0CFF" w14:textId="77777777" w:rsidR="00627366" w:rsidRDefault="00627366" w:rsidP="005B17CE">
            <w:pPr>
              <w:spacing w:line="240" w:lineRule="auto"/>
              <w:jc w:val="left"/>
            </w:pPr>
          </w:p>
          <w:p w14:paraId="4E983960" w14:textId="77777777" w:rsidR="00627366" w:rsidRDefault="00627366" w:rsidP="005B17CE">
            <w:pPr>
              <w:spacing w:line="240" w:lineRule="auto"/>
              <w:jc w:val="left"/>
            </w:pPr>
          </w:p>
          <w:p w14:paraId="40DDEE31" w14:textId="77777777" w:rsidR="00627366" w:rsidRDefault="00627366" w:rsidP="005B17CE">
            <w:pPr>
              <w:spacing w:line="240" w:lineRule="auto"/>
              <w:jc w:val="left"/>
            </w:pPr>
          </w:p>
          <w:p w14:paraId="1D07B13C" w14:textId="77777777" w:rsidR="00627366" w:rsidRDefault="00627366" w:rsidP="005B17CE">
            <w:pPr>
              <w:spacing w:line="240" w:lineRule="auto"/>
              <w:jc w:val="left"/>
            </w:pPr>
          </w:p>
          <w:p w14:paraId="4B26FFB2" w14:textId="77777777" w:rsidR="00627366" w:rsidRDefault="00627366" w:rsidP="005B17CE">
            <w:pPr>
              <w:spacing w:line="240" w:lineRule="auto"/>
              <w:jc w:val="left"/>
            </w:pPr>
          </w:p>
          <w:p w14:paraId="322C32A5" w14:textId="77777777" w:rsidR="00627366" w:rsidRDefault="00627366" w:rsidP="005B17CE">
            <w:pPr>
              <w:spacing w:line="240" w:lineRule="auto"/>
              <w:jc w:val="left"/>
            </w:pPr>
          </w:p>
          <w:p w14:paraId="649FBBC1" w14:textId="77777777" w:rsidR="00627366" w:rsidRDefault="00627366" w:rsidP="005B17CE">
            <w:pPr>
              <w:spacing w:line="240" w:lineRule="auto"/>
              <w:jc w:val="left"/>
            </w:pPr>
          </w:p>
          <w:p w14:paraId="5EF2D6D1" w14:textId="77777777" w:rsidR="00627366" w:rsidRDefault="00627366" w:rsidP="005B17CE">
            <w:pPr>
              <w:spacing w:line="240" w:lineRule="auto"/>
              <w:jc w:val="left"/>
            </w:pPr>
          </w:p>
          <w:p w14:paraId="25280BDC" w14:textId="77777777" w:rsidR="00627366" w:rsidRDefault="00627366" w:rsidP="005B17CE">
            <w:pPr>
              <w:spacing w:line="240" w:lineRule="auto"/>
              <w:jc w:val="left"/>
            </w:pPr>
          </w:p>
          <w:p w14:paraId="0C5BBB09" w14:textId="77777777" w:rsidR="00627366" w:rsidRDefault="00627366" w:rsidP="005B17CE">
            <w:pPr>
              <w:spacing w:line="240" w:lineRule="auto"/>
              <w:jc w:val="left"/>
            </w:pPr>
          </w:p>
          <w:p w14:paraId="36230004" w14:textId="77777777" w:rsidR="00627366" w:rsidRDefault="00627366" w:rsidP="005B17CE">
            <w:pPr>
              <w:spacing w:line="240" w:lineRule="auto"/>
              <w:jc w:val="left"/>
            </w:pPr>
          </w:p>
          <w:p w14:paraId="77C478AF" w14:textId="77777777" w:rsidR="00627366" w:rsidRDefault="00627366" w:rsidP="005B17CE">
            <w:pPr>
              <w:spacing w:line="240" w:lineRule="auto"/>
              <w:jc w:val="left"/>
            </w:pPr>
          </w:p>
          <w:p w14:paraId="4756CC9B" w14:textId="77777777" w:rsidR="00627366" w:rsidRDefault="00627366" w:rsidP="005B17CE">
            <w:pPr>
              <w:spacing w:line="240" w:lineRule="auto"/>
              <w:jc w:val="left"/>
            </w:pPr>
          </w:p>
          <w:p w14:paraId="67F43A09" w14:textId="77777777" w:rsidR="00627366" w:rsidRDefault="00627366" w:rsidP="005B17CE">
            <w:pPr>
              <w:spacing w:line="240" w:lineRule="auto"/>
              <w:jc w:val="left"/>
            </w:pPr>
          </w:p>
          <w:p w14:paraId="1F636268" w14:textId="77777777" w:rsidR="00627366" w:rsidRDefault="00627366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42C30247" w14:textId="77777777" w:rsidR="00627366" w:rsidRDefault="00627366" w:rsidP="00194515"/>
        </w:tc>
      </w:tr>
    </w:tbl>
    <w:p w14:paraId="50BDF46E" w14:textId="77777777" w:rsidR="00627366" w:rsidRDefault="0062736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1"/>
        <w:gridCol w:w="3257"/>
        <w:gridCol w:w="3725"/>
      </w:tblGrid>
      <w:tr w:rsidR="00627366" w14:paraId="01E51CC6" w14:textId="77777777" w:rsidTr="005B17CE">
        <w:tc>
          <w:tcPr>
            <w:tcW w:w="491" w:type="dxa"/>
          </w:tcPr>
          <w:p w14:paraId="2256EFD6" w14:textId="77777777" w:rsidR="00627366" w:rsidRDefault="00627366" w:rsidP="00194515">
            <w:r>
              <w:t>11.</w:t>
            </w:r>
          </w:p>
        </w:tc>
        <w:tc>
          <w:tcPr>
            <w:tcW w:w="3347" w:type="dxa"/>
          </w:tcPr>
          <w:p w14:paraId="7C3BB057" w14:textId="77777777" w:rsidR="00627366" w:rsidRDefault="00627366" w:rsidP="005B17CE">
            <w:pPr>
              <w:spacing w:line="240" w:lineRule="auto"/>
              <w:jc w:val="left"/>
            </w:pPr>
            <w:r w:rsidRPr="006E5A5B">
              <w:rPr>
                <w:b/>
              </w:rPr>
              <w:t>Kortfattet, letforståelig</w:t>
            </w:r>
            <w:r w:rsidR="00EB07A2">
              <w:rPr>
                <w:b/>
              </w:rPr>
              <w:t xml:space="preserve"> (så ikke</w:t>
            </w:r>
            <w:r w:rsidR="00983B49">
              <w:rPr>
                <w:b/>
              </w:rPr>
              <w:t>-</w:t>
            </w:r>
            <w:r w:rsidR="00EB07A2">
              <w:rPr>
                <w:b/>
              </w:rPr>
              <w:t>fagkyndige kan forstå det)</w:t>
            </w:r>
            <w:r>
              <w:t xml:space="preserve"> </w:t>
            </w:r>
            <w:r w:rsidR="00983B49">
              <w:t>resumé</w:t>
            </w:r>
            <w:r w:rsidR="002E10B5">
              <w:t xml:space="preserve"> med angivelse af, hvad der søges opnået/doku</w:t>
            </w:r>
            <w:r w:rsidR="002E10B5">
              <w:softHyphen/>
              <w:t>menter</w:t>
            </w:r>
            <w:r w:rsidR="00920016">
              <w:t>et med den pågældende forskning</w:t>
            </w:r>
            <w:r w:rsidR="00EB07A2">
              <w:t xml:space="preserve"> + vedlagt kort letforståelig projektbeskrivelse</w:t>
            </w:r>
            <w:r w:rsidR="006E5A5B">
              <w:t xml:space="preserve"> (</w:t>
            </w:r>
            <w:r w:rsidR="006E5A5B" w:rsidRPr="006E5A5B">
              <w:rPr>
                <w:b/>
              </w:rPr>
              <w:t>feltet må ikke udvides</w:t>
            </w:r>
            <w:r w:rsidR="006E5A5B">
              <w:t>)</w:t>
            </w:r>
            <w:r w:rsidR="00920016">
              <w:t>:</w:t>
            </w:r>
            <w:r w:rsidR="002E10B5">
              <w:t xml:space="preserve"> </w:t>
            </w:r>
          </w:p>
          <w:p w14:paraId="18E90460" w14:textId="77777777" w:rsidR="00627366" w:rsidRDefault="00627366" w:rsidP="005B17CE">
            <w:pPr>
              <w:spacing w:line="240" w:lineRule="auto"/>
              <w:jc w:val="left"/>
            </w:pPr>
          </w:p>
          <w:p w14:paraId="3E5999A3" w14:textId="77777777" w:rsidR="00627366" w:rsidRDefault="00627366" w:rsidP="005B17CE">
            <w:pPr>
              <w:spacing w:line="240" w:lineRule="auto"/>
              <w:jc w:val="left"/>
            </w:pPr>
          </w:p>
          <w:p w14:paraId="0E67D5FD" w14:textId="77777777" w:rsidR="00627366" w:rsidRDefault="00627366" w:rsidP="005B17CE">
            <w:pPr>
              <w:spacing w:line="240" w:lineRule="auto"/>
              <w:jc w:val="left"/>
            </w:pPr>
          </w:p>
          <w:p w14:paraId="4089013C" w14:textId="77777777" w:rsidR="00627366" w:rsidRDefault="00627366" w:rsidP="005B17CE">
            <w:pPr>
              <w:spacing w:line="240" w:lineRule="auto"/>
              <w:jc w:val="left"/>
            </w:pPr>
          </w:p>
          <w:p w14:paraId="630128B8" w14:textId="77777777" w:rsidR="00627366" w:rsidRDefault="00627366" w:rsidP="005B17CE">
            <w:pPr>
              <w:spacing w:line="240" w:lineRule="auto"/>
              <w:jc w:val="left"/>
            </w:pPr>
          </w:p>
          <w:p w14:paraId="3E841773" w14:textId="77777777" w:rsidR="00627366" w:rsidRDefault="00627366" w:rsidP="005B17CE">
            <w:pPr>
              <w:spacing w:line="240" w:lineRule="auto"/>
              <w:jc w:val="left"/>
            </w:pPr>
          </w:p>
          <w:p w14:paraId="6C84733D" w14:textId="77777777" w:rsidR="00627366" w:rsidRDefault="00627366" w:rsidP="005B17CE">
            <w:pPr>
              <w:spacing w:line="240" w:lineRule="auto"/>
              <w:jc w:val="left"/>
            </w:pPr>
          </w:p>
          <w:p w14:paraId="3045CA8C" w14:textId="77777777" w:rsidR="00627366" w:rsidRDefault="00627366" w:rsidP="005B17CE">
            <w:pPr>
              <w:spacing w:line="240" w:lineRule="auto"/>
              <w:jc w:val="left"/>
            </w:pPr>
          </w:p>
          <w:p w14:paraId="0078192E" w14:textId="77777777" w:rsidR="00627366" w:rsidRDefault="00627366" w:rsidP="005B17CE">
            <w:pPr>
              <w:spacing w:line="240" w:lineRule="auto"/>
              <w:jc w:val="left"/>
            </w:pPr>
          </w:p>
          <w:p w14:paraId="1A6AB5A8" w14:textId="77777777" w:rsidR="00627366" w:rsidRDefault="00627366" w:rsidP="005B17CE">
            <w:pPr>
              <w:spacing w:line="240" w:lineRule="auto"/>
              <w:jc w:val="left"/>
            </w:pPr>
          </w:p>
          <w:p w14:paraId="0AC7AD80" w14:textId="77777777" w:rsidR="00627366" w:rsidRDefault="00627366" w:rsidP="005B17CE">
            <w:pPr>
              <w:spacing w:line="240" w:lineRule="auto"/>
              <w:jc w:val="left"/>
            </w:pPr>
          </w:p>
          <w:p w14:paraId="2957C0B6" w14:textId="77777777" w:rsidR="00627366" w:rsidRDefault="00627366" w:rsidP="005B17CE">
            <w:pPr>
              <w:spacing w:line="240" w:lineRule="auto"/>
              <w:jc w:val="left"/>
            </w:pPr>
          </w:p>
          <w:p w14:paraId="2688C09A" w14:textId="77777777" w:rsidR="00627366" w:rsidRDefault="00627366" w:rsidP="005B17CE">
            <w:pPr>
              <w:spacing w:line="240" w:lineRule="auto"/>
              <w:jc w:val="left"/>
            </w:pPr>
          </w:p>
          <w:p w14:paraId="675191CC" w14:textId="77777777" w:rsidR="00627366" w:rsidRDefault="00627366" w:rsidP="005B17CE">
            <w:pPr>
              <w:spacing w:line="240" w:lineRule="auto"/>
              <w:jc w:val="left"/>
            </w:pPr>
          </w:p>
          <w:p w14:paraId="3F5329FF" w14:textId="77777777" w:rsidR="00627366" w:rsidRDefault="00627366" w:rsidP="005B17CE">
            <w:pPr>
              <w:spacing w:line="240" w:lineRule="auto"/>
              <w:jc w:val="left"/>
            </w:pPr>
          </w:p>
          <w:p w14:paraId="747EE690" w14:textId="77777777" w:rsidR="00627366" w:rsidRDefault="00627366" w:rsidP="005B17CE">
            <w:pPr>
              <w:spacing w:line="240" w:lineRule="auto"/>
              <w:jc w:val="left"/>
            </w:pPr>
          </w:p>
          <w:p w14:paraId="436014BA" w14:textId="77777777" w:rsidR="00627366" w:rsidRDefault="00627366" w:rsidP="005B17CE">
            <w:pPr>
              <w:spacing w:line="240" w:lineRule="auto"/>
              <w:jc w:val="left"/>
            </w:pPr>
          </w:p>
          <w:p w14:paraId="58080B7F" w14:textId="77777777" w:rsidR="00627366" w:rsidRDefault="00627366" w:rsidP="005B17CE">
            <w:pPr>
              <w:spacing w:line="240" w:lineRule="auto"/>
              <w:jc w:val="left"/>
            </w:pPr>
          </w:p>
          <w:p w14:paraId="47ADDE81" w14:textId="77777777" w:rsidR="00264D39" w:rsidRDefault="00264D39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743DCCC2" w14:textId="77777777" w:rsidR="00920016" w:rsidRDefault="00920016" w:rsidP="00194515"/>
        </w:tc>
      </w:tr>
      <w:tr w:rsidR="00920016" w14:paraId="794A4B8A" w14:textId="77777777" w:rsidTr="005B17CE">
        <w:tc>
          <w:tcPr>
            <w:tcW w:w="491" w:type="dxa"/>
          </w:tcPr>
          <w:p w14:paraId="4D8D99CB" w14:textId="77777777" w:rsidR="00920016" w:rsidRDefault="00920016" w:rsidP="00194515"/>
        </w:tc>
        <w:tc>
          <w:tcPr>
            <w:tcW w:w="7208" w:type="dxa"/>
            <w:gridSpan w:val="2"/>
          </w:tcPr>
          <w:p w14:paraId="4C51CDA0" w14:textId="77777777" w:rsidR="00920016" w:rsidRPr="0010316D" w:rsidRDefault="00920016" w:rsidP="00194515">
            <w:pPr>
              <w:rPr>
                <w:b/>
              </w:rPr>
            </w:pPr>
            <w:r w:rsidRPr="0010316D">
              <w:rPr>
                <w:b/>
              </w:rPr>
              <w:t>Ved projektets afslutning bedes legatmodtageren indsende en – kort – beskrivelse af, hvad man har opnået med den pågældende fors</w:t>
            </w:r>
            <w:r w:rsidRPr="0010316D">
              <w:rPr>
                <w:b/>
              </w:rPr>
              <w:t>k</w:t>
            </w:r>
            <w:r w:rsidRPr="0010316D">
              <w:rPr>
                <w:b/>
              </w:rPr>
              <w:t>ning.</w:t>
            </w:r>
          </w:p>
        </w:tc>
      </w:tr>
      <w:tr w:rsidR="00627366" w14:paraId="0F8A43F3" w14:textId="77777777" w:rsidTr="005B17CE">
        <w:tc>
          <w:tcPr>
            <w:tcW w:w="491" w:type="dxa"/>
          </w:tcPr>
          <w:p w14:paraId="3240D3DC" w14:textId="77777777" w:rsidR="00627366" w:rsidRDefault="00627366" w:rsidP="00194515">
            <w:r>
              <w:t>12.</w:t>
            </w:r>
          </w:p>
        </w:tc>
        <w:tc>
          <w:tcPr>
            <w:tcW w:w="3347" w:type="dxa"/>
          </w:tcPr>
          <w:p w14:paraId="7C0C79F5" w14:textId="77777777" w:rsidR="00627366" w:rsidRDefault="00627366" w:rsidP="005B17CE">
            <w:pPr>
              <w:spacing w:line="240" w:lineRule="auto"/>
              <w:jc w:val="left"/>
            </w:pPr>
            <w:r>
              <w:t>Supplerende bemærkninger:</w:t>
            </w:r>
          </w:p>
          <w:p w14:paraId="05AFA072" w14:textId="77777777" w:rsidR="00627366" w:rsidRDefault="00627366" w:rsidP="005B17CE">
            <w:pPr>
              <w:spacing w:line="240" w:lineRule="auto"/>
              <w:jc w:val="left"/>
            </w:pPr>
          </w:p>
          <w:p w14:paraId="3DAAF361" w14:textId="77777777" w:rsidR="00627366" w:rsidRDefault="00627366" w:rsidP="005B17CE">
            <w:pPr>
              <w:spacing w:line="240" w:lineRule="auto"/>
              <w:jc w:val="left"/>
            </w:pPr>
          </w:p>
          <w:p w14:paraId="6247B264" w14:textId="77777777" w:rsidR="00627366" w:rsidRDefault="00627366" w:rsidP="005B17CE">
            <w:pPr>
              <w:spacing w:line="240" w:lineRule="auto"/>
              <w:jc w:val="left"/>
            </w:pPr>
          </w:p>
          <w:p w14:paraId="7393A494" w14:textId="77777777" w:rsidR="00627366" w:rsidRDefault="00627366" w:rsidP="005B17CE">
            <w:pPr>
              <w:spacing w:line="240" w:lineRule="auto"/>
              <w:jc w:val="left"/>
            </w:pPr>
          </w:p>
          <w:p w14:paraId="021DC472" w14:textId="77777777" w:rsidR="00627366" w:rsidRDefault="00627366" w:rsidP="005B17CE">
            <w:pPr>
              <w:spacing w:line="240" w:lineRule="auto"/>
              <w:jc w:val="left"/>
            </w:pPr>
          </w:p>
          <w:p w14:paraId="4B05F47F" w14:textId="77777777" w:rsidR="00627366" w:rsidRDefault="00627366" w:rsidP="005B17CE">
            <w:pPr>
              <w:spacing w:line="240" w:lineRule="auto"/>
              <w:jc w:val="left"/>
            </w:pPr>
          </w:p>
          <w:p w14:paraId="3E8196FD" w14:textId="77777777" w:rsidR="00627366" w:rsidRDefault="00627366" w:rsidP="005B17CE">
            <w:pPr>
              <w:spacing w:line="240" w:lineRule="auto"/>
              <w:jc w:val="left"/>
            </w:pPr>
          </w:p>
          <w:p w14:paraId="0C8A3324" w14:textId="77777777" w:rsidR="00627366" w:rsidRDefault="00627366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2CD8ADA4" w14:textId="77777777" w:rsidR="00627366" w:rsidRDefault="00627366" w:rsidP="00194515"/>
        </w:tc>
      </w:tr>
      <w:tr w:rsidR="00627366" w14:paraId="3D6788C1" w14:textId="77777777" w:rsidTr="005B17CE">
        <w:tc>
          <w:tcPr>
            <w:tcW w:w="491" w:type="dxa"/>
          </w:tcPr>
          <w:p w14:paraId="465D6CD0" w14:textId="77777777" w:rsidR="00627366" w:rsidRDefault="00627366" w:rsidP="00194515">
            <w:r>
              <w:t>13.</w:t>
            </w:r>
          </w:p>
        </w:tc>
        <w:tc>
          <w:tcPr>
            <w:tcW w:w="3347" w:type="dxa"/>
          </w:tcPr>
          <w:p w14:paraId="09242F7F" w14:textId="77777777" w:rsidR="00627366" w:rsidRDefault="00627366" w:rsidP="005B17CE">
            <w:pPr>
              <w:spacing w:line="240" w:lineRule="auto"/>
              <w:jc w:val="left"/>
            </w:pPr>
            <w:r>
              <w:t>Bilagsfortegnelse:</w:t>
            </w:r>
          </w:p>
          <w:p w14:paraId="4C3EDD00" w14:textId="77777777" w:rsidR="00627366" w:rsidRDefault="00627366" w:rsidP="005B17CE">
            <w:pPr>
              <w:spacing w:line="240" w:lineRule="auto"/>
              <w:jc w:val="left"/>
            </w:pPr>
          </w:p>
          <w:p w14:paraId="22B115E1" w14:textId="77777777" w:rsidR="00627366" w:rsidRDefault="00627366" w:rsidP="005B17CE">
            <w:pPr>
              <w:spacing w:line="240" w:lineRule="auto"/>
              <w:jc w:val="left"/>
            </w:pPr>
          </w:p>
          <w:p w14:paraId="7EA11A26" w14:textId="77777777" w:rsidR="00627366" w:rsidRDefault="00627366" w:rsidP="005B17CE">
            <w:pPr>
              <w:spacing w:line="240" w:lineRule="auto"/>
              <w:jc w:val="left"/>
            </w:pPr>
          </w:p>
          <w:p w14:paraId="0575139A" w14:textId="77777777" w:rsidR="00627366" w:rsidRDefault="00627366" w:rsidP="005B17CE">
            <w:pPr>
              <w:spacing w:line="240" w:lineRule="auto"/>
              <w:jc w:val="left"/>
            </w:pPr>
          </w:p>
          <w:p w14:paraId="777DAEB8" w14:textId="77777777" w:rsidR="00627366" w:rsidRDefault="00627366" w:rsidP="005B17CE">
            <w:pPr>
              <w:spacing w:line="240" w:lineRule="auto"/>
              <w:jc w:val="left"/>
            </w:pPr>
          </w:p>
          <w:p w14:paraId="2BA4B664" w14:textId="77777777" w:rsidR="00627366" w:rsidRDefault="00627366" w:rsidP="005B17CE">
            <w:pPr>
              <w:spacing w:line="240" w:lineRule="auto"/>
              <w:jc w:val="left"/>
            </w:pPr>
          </w:p>
          <w:p w14:paraId="68F5E362" w14:textId="77777777" w:rsidR="00627366" w:rsidRDefault="00627366" w:rsidP="005B17CE">
            <w:pPr>
              <w:spacing w:line="240" w:lineRule="auto"/>
              <w:jc w:val="left"/>
            </w:pPr>
          </w:p>
          <w:p w14:paraId="3C210443" w14:textId="77777777" w:rsidR="00627366" w:rsidRDefault="00627366" w:rsidP="005B17CE">
            <w:pPr>
              <w:spacing w:line="240" w:lineRule="auto"/>
              <w:jc w:val="left"/>
            </w:pPr>
          </w:p>
          <w:p w14:paraId="59AD5A20" w14:textId="77777777" w:rsidR="00627366" w:rsidRDefault="00627366" w:rsidP="005B17CE">
            <w:pPr>
              <w:spacing w:line="240" w:lineRule="auto"/>
              <w:jc w:val="left"/>
            </w:pPr>
          </w:p>
          <w:p w14:paraId="6A676B05" w14:textId="77777777" w:rsidR="00627366" w:rsidRDefault="00627366" w:rsidP="005B17CE">
            <w:pPr>
              <w:spacing w:line="240" w:lineRule="auto"/>
              <w:jc w:val="left"/>
            </w:pPr>
          </w:p>
          <w:p w14:paraId="1C818027" w14:textId="77777777" w:rsidR="00627366" w:rsidRDefault="00627366" w:rsidP="005B17CE">
            <w:pPr>
              <w:spacing w:line="240" w:lineRule="auto"/>
              <w:jc w:val="left"/>
            </w:pPr>
          </w:p>
          <w:p w14:paraId="2F1E09C6" w14:textId="77777777" w:rsidR="00627366" w:rsidRDefault="00627366" w:rsidP="005B17CE">
            <w:pPr>
              <w:spacing w:line="240" w:lineRule="auto"/>
              <w:jc w:val="left"/>
            </w:pPr>
          </w:p>
          <w:p w14:paraId="2E69ADD9" w14:textId="77777777" w:rsidR="00627366" w:rsidRDefault="00627366" w:rsidP="005B17CE">
            <w:pPr>
              <w:spacing w:line="240" w:lineRule="auto"/>
              <w:jc w:val="left"/>
            </w:pPr>
          </w:p>
        </w:tc>
        <w:tc>
          <w:tcPr>
            <w:tcW w:w="3861" w:type="dxa"/>
          </w:tcPr>
          <w:p w14:paraId="273F2B29" w14:textId="77777777" w:rsidR="00627366" w:rsidRDefault="00627366" w:rsidP="00194515"/>
        </w:tc>
      </w:tr>
      <w:tr w:rsidR="00627366" w14:paraId="67F729DC" w14:textId="77777777" w:rsidTr="005B17CE">
        <w:tc>
          <w:tcPr>
            <w:tcW w:w="491" w:type="dxa"/>
          </w:tcPr>
          <w:p w14:paraId="47F62B2E" w14:textId="77777777" w:rsidR="00627366" w:rsidRDefault="00627366" w:rsidP="00194515">
            <w:r>
              <w:lastRenderedPageBreak/>
              <w:t>14.</w:t>
            </w:r>
          </w:p>
        </w:tc>
        <w:tc>
          <w:tcPr>
            <w:tcW w:w="3347" w:type="dxa"/>
          </w:tcPr>
          <w:p w14:paraId="49E36019" w14:textId="77777777" w:rsidR="00264D39" w:rsidRDefault="00627366" w:rsidP="005B17CE">
            <w:pPr>
              <w:spacing w:line="240" w:lineRule="auto"/>
              <w:jc w:val="left"/>
            </w:pPr>
            <w:r>
              <w:t>Underskrift</w:t>
            </w:r>
            <w:r w:rsidR="0010316D">
              <w:t xml:space="preserve"> og dato</w:t>
            </w:r>
          </w:p>
        </w:tc>
        <w:tc>
          <w:tcPr>
            <w:tcW w:w="3861" w:type="dxa"/>
          </w:tcPr>
          <w:p w14:paraId="32EA7780" w14:textId="77777777" w:rsidR="00627366" w:rsidRDefault="00627366" w:rsidP="00194515"/>
        </w:tc>
      </w:tr>
    </w:tbl>
    <w:p w14:paraId="100DDE40" w14:textId="77777777" w:rsidR="004D0C1C" w:rsidRDefault="004D0C1C" w:rsidP="004D0C1C"/>
    <w:p w14:paraId="7F14045A" w14:textId="77777777" w:rsidR="00194515" w:rsidRDefault="00627366" w:rsidP="00264D39">
      <w:pPr>
        <w:spacing w:line="240" w:lineRule="auto"/>
      </w:pPr>
      <w:r>
        <w:rPr>
          <w:b/>
          <w:u w:val="single"/>
        </w:rPr>
        <w:t>Vejledning til skemaet:</w:t>
      </w:r>
    </w:p>
    <w:p w14:paraId="3DF7FF5C" w14:textId="77777777" w:rsidR="00627366" w:rsidRDefault="00627366" w:rsidP="00264D39">
      <w:pPr>
        <w:spacing w:line="240" w:lineRule="auto"/>
      </w:pPr>
    </w:p>
    <w:p w14:paraId="6E0C4044" w14:textId="77777777" w:rsidR="00627366" w:rsidRDefault="00627366" w:rsidP="00264D39">
      <w:pPr>
        <w:spacing w:line="240" w:lineRule="auto"/>
      </w:pPr>
      <w:r>
        <w:t>Samtlige rubrikker i ansøgningsskemaet skal udfyldes. Henvisning til bilag er ikke tilstrækkeligt og vil medføre, at ansøgningen ikke tages i betragtning.</w:t>
      </w:r>
    </w:p>
    <w:p w14:paraId="670A545B" w14:textId="77777777" w:rsidR="00627366" w:rsidRDefault="00627366" w:rsidP="00264D39">
      <w:pPr>
        <w:spacing w:line="240" w:lineRule="auto"/>
      </w:pPr>
    </w:p>
    <w:p w14:paraId="12531761" w14:textId="77777777" w:rsidR="00627366" w:rsidRDefault="00627366" w:rsidP="00264D39">
      <w:pPr>
        <w:spacing w:line="240" w:lineRule="auto"/>
      </w:pPr>
      <w:r>
        <w:rPr>
          <w:b/>
          <w:u w:val="single"/>
        </w:rPr>
        <w:t>Ad pkt. 1:</w:t>
      </w:r>
      <w:r>
        <w:t xml:space="preserve"> Eventuelt legat vil blive indberettet til </w:t>
      </w:r>
      <w:r w:rsidR="002B29E3">
        <w:t>SKAT</w:t>
      </w:r>
      <w:r>
        <w:t xml:space="preserve"> under det anførte </w:t>
      </w:r>
    </w:p>
    <w:p w14:paraId="18B4A26E" w14:textId="77777777" w:rsidR="00627366" w:rsidRDefault="00A52FDB" w:rsidP="00264D39">
      <w:pPr>
        <w:spacing w:line="240" w:lineRule="auto"/>
      </w:pPr>
      <w:r>
        <w:t>CVR</w:t>
      </w:r>
      <w:r w:rsidR="0010316D">
        <w:t xml:space="preserve">.nr. – og </w:t>
      </w:r>
      <w:r w:rsidR="00627366">
        <w:t>angiv tillige institutionens navn og adresse.</w:t>
      </w:r>
    </w:p>
    <w:p w14:paraId="64C826A8" w14:textId="77777777" w:rsidR="00627366" w:rsidRDefault="00627366" w:rsidP="00264D39">
      <w:pPr>
        <w:spacing w:line="240" w:lineRule="auto"/>
      </w:pPr>
    </w:p>
    <w:p w14:paraId="6D7FECEB" w14:textId="77777777" w:rsidR="00627366" w:rsidRDefault="00627366" w:rsidP="00264D39">
      <w:pPr>
        <w:spacing w:line="240" w:lineRule="auto"/>
      </w:pPr>
      <w:r>
        <w:rPr>
          <w:b/>
          <w:u w:val="single"/>
        </w:rPr>
        <w:t>Ad pkt. 7:</w:t>
      </w:r>
      <w:r>
        <w:t xml:space="preserve"> Det bedes anført, hvis projektet ikke kan gennemføres, </w:t>
      </w:r>
      <w:proofErr w:type="gramStart"/>
      <w:r>
        <w:t>såfremt</w:t>
      </w:r>
      <w:proofErr w:type="gramEnd"/>
      <w:r>
        <w:t xml:space="preserve"> de under pkt. 7 anførte ansøgninger ikke imødekommes.</w:t>
      </w:r>
    </w:p>
    <w:p w14:paraId="5FB0F72B" w14:textId="77777777" w:rsidR="00627366" w:rsidRDefault="00627366" w:rsidP="00264D39">
      <w:pPr>
        <w:spacing w:line="240" w:lineRule="auto"/>
      </w:pPr>
    </w:p>
    <w:p w14:paraId="230719F2" w14:textId="77777777" w:rsidR="00627366" w:rsidRDefault="00627366" w:rsidP="00264D39">
      <w:pPr>
        <w:spacing w:line="240" w:lineRule="auto"/>
      </w:pPr>
      <w:r>
        <w:rPr>
          <w:b/>
          <w:u w:val="single"/>
        </w:rPr>
        <w:t>Ad pkt. 10:</w:t>
      </w:r>
      <w:r>
        <w:t xml:space="preserve"> Fonden har som formål at yde støtte til forskning og videreuddannelse inden for det farmaceutiske og lægevidenskabelige område, herunder apoteksvæs</w:t>
      </w:r>
      <w:r>
        <w:t>e</w:t>
      </w:r>
      <w:r>
        <w:t>net. Støtte kan ydes til hel eller delvis dækning af anskaffelse af udstyr, løn, rejseu</w:t>
      </w:r>
      <w:r>
        <w:t>d</w:t>
      </w:r>
      <w:r>
        <w:t>gifter mv.</w:t>
      </w:r>
    </w:p>
    <w:p w14:paraId="627B0CEA" w14:textId="77777777" w:rsidR="00627366" w:rsidRDefault="00627366" w:rsidP="00264D39">
      <w:pPr>
        <w:spacing w:line="240" w:lineRule="auto"/>
      </w:pPr>
    </w:p>
    <w:p w14:paraId="25AB4919" w14:textId="77777777" w:rsidR="00627366" w:rsidRDefault="00627366" w:rsidP="00264D39">
      <w:pPr>
        <w:spacing w:line="240" w:lineRule="auto"/>
      </w:pPr>
      <w:r>
        <w:rPr>
          <w:b/>
          <w:u w:val="single"/>
        </w:rPr>
        <w:t>Ad pkt. 11:</w:t>
      </w:r>
      <w:r>
        <w:t xml:space="preserve"> Beskrivelsen bedes begrænset til, hvad d</w:t>
      </w:r>
      <w:r w:rsidR="00A52FDB">
        <w:t>er kan indeholdes i dette felt.</w:t>
      </w:r>
    </w:p>
    <w:p w14:paraId="372000A0" w14:textId="77777777" w:rsidR="00627366" w:rsidRDefault="00627366" w:rsidP="00264D39">
      <w:pPr>
        <w:spacing w:line="240" w:lineRule="auto"/>
      </w:pPr>
    </w:p>
    <w:p w14:paraId="61C4CAF9" w14:textId="77777777" w:rsidR="00627366" w:rsidRPr="00264D39" w:rsidRDefault="00F47D04" w:rsidP="000870FD">
      <w:pPr>
        <w:spacing w:line="240" w:lineRule="auto"/>
        <w:rPr>
          <w:b/>
          <w:sz w:val="28"/>
          <w:szCs w:val="28"/>
        </w:rPr>
      </w:pPr>
      <w:r>
        <w:rPr>
          <w:b/>
          <w:sz w:val="24"/>
          <w:szCs w:val="24"/>
        </w:rPr>
        <w:t>Ansøgningsskema</w:t>
      </w:r>
      <w:r w:rsidR="00627366" w:rsidRPr="009740B0">
        <w:rPr>
          <w:b/>
          <w:sz w:val="24"/>
          <w:szCs w:val="24"/>
        </w:rPr>
        <w:t xml:space="preserve"> </w:t>
      </w:r>
      <w:r w:rsidR="00FB44DD">
        <w:rPr>
          <w:b/>
          <w:sz w:val="24"/>
          <w:szCs w:val="24"/>
        </w:rPr>
        <w:t>med</w:t>
      </w:r>
      <w:r>
        <w:rPr>
          <w:b/>
          <w:sz w:val="24"/>
          <w:szCs w:val="24"/>
        </w:rPr>
        <w:t xml:space="preserve"> bilag </w:t>
      </w:r>
      <w:r w:rsidR="00FB44DD">
        <w:rPr>
          <w:b/>
          <w:sz w:val="24"/>
          <w:szCs w:val="24"/>
        </w:rPr>
        <w:t>(CV, publikationsliste og uddybende pr</w:t>
      </w:r>
      <w:r w:rsidR="00FB44DD">
        <w:rPr>
          <w:b/>
          <w:sz w:val="24"/>
          <w:szCs w:val="24"/>
        </w:rPr>
        <w:t>o</w:t>
      </w:r>
      <w:r w:rsidR="00FB44DD">
        <w:rPr>
          <w:b/>
          <w:sz w:val="24"/>
          <w:szCs w:val="24"/>
        </w:rPr>
        <w:t>jektbeskrivelse</w:t>
      </w:r>
      <w:r w:rsidR="00D163D4">
        <w:rPr>
          <w:b/>
          <w:sz w:val="24"/>
          <w:szCs w:val="24"/>
        </w:rPr>
        <w:t>)</w:t>
      </w:r>
      <w:r w:rsidR="00FB44DD">
        <w:rPr>
          <w:b/>
          <w:sz w:val="24"/>
          <w:szCs w:val="24"/>
        </w:rPr>
        <w:t xml:space="preserve"> </w:t>
      </w:r>
      <w:r w:rsidR="000870FD">
        <w:rPr>
          <w:b/>
          <w:sz w:val="24"/>
          <w:szCs w:val="24"/>
        </w:rPr>
        <w:t>skal være uploade</w:t>
      </w:r>
      <w:r w:rsidR="00357C40">
        <w:rPr>
          <w:b/>
          <w:sz w:val="24"/>
          <w:szCs w:val="24"/>
        </w:rPr>
        <w:t>t</w:t>
      </w:r>
      <w:r w:rsidR="000870FD">
        <w:rPr>
          <w:b/>
          <w:sz w:val="24"/>
          <w:szCs w:val="24"/>
        </w:rPr>
        <w:t xml:space="preserve"> til fondens hjemmeside </w:t>
      </w:r>
      <w:r w:rsidR="00627366" w:rsidRPr="009740B0">
        <w:rPr>
          <w:b/>
          <w:sz w:val="24"/>
          <w:szCs w:val="24"/>
          <w:u w:val="single"/>
        </w:rPr>
        <w:t>i</w:t>
      </w:r>
      <w:r w:rsidR="00627366" w:rsidRPr="009740B0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>den den 31. marts</w:t>
      </w:r>
      <w:r w:rsidR="00310422">
        <w:rPr>
          <w:b/>
          <w:sz w:val="24"/>
          <w:szCs w:val="24"/>
          <w:u w:val="single"/>
        </w:rPr>
        <w:t>.</w:t>
      </w:r>
    </w:p>
    <w:p w14:paraId="55AB8BEC" w14:textId="77777777" w:rsidR="00264D39" w:rsidRDefault="00264D39" w:rsidP="00194515">
      <w:pPr>
        <w:rPr>
          <w:b/>
        </w:rPr>
      </w:pPr>
    </w:p>
    <w:p w14:paraId="3123B1EE" w14:textId="77777777" w:rsidR="00B667BE" w:rsidRDefault="00586600" w:rsidP="0019451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Spørgsmål til ansøgningen kan stiles til sekretær </w:t>
      </w:r>
      <w:r w:rsidR="00357C40" w:rsidRPr="00357C40">
        <w:rPr>
          <w:b/>
          <w:sz w:val="24"/>
          <w:szCs w:val="24"/>
        </w:rPr>
        <w:t>Merete Pedersen</w:t>
      </w:r>
      <w:r>
        <w:rPr>
          <w:b/>
          <w:sz w:val="24"/>
          <w:szCs w:val="24"/>
        </w:rPr>
        <w:t>, på tlf. 33 34 0</w:t>
      </w:r>
      <w:r w:rsidR="00357C40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 xml:space="preserve"> </w:t>
      </w:r>
      <w:r w:rsidR="00357C40">
        <w:rPr>
          <w:b/>
          <w:sz w:val="24"/>
          <w:szCs w:val="24"/>
        </w:rPr>
        <w:t>93</w:t>
      </w:r>
      <w:r>
        <w:rPr>
          <w:b/>
          <w:sz w:val="24"/>
          <w:szCs w:val="24"/>
        </w:rPr>
        <w:t xml:space="preserve"> eller </w:t>
      </w:r>
      <w:r w:rsidR="00357C40">
        <w:rPr>
          <w:b/>
          <w:sz w:val="24"/>
          <w:szCs w:val="24"/>
        </w:rPr>
        <w:t>e-</w:t>
      </w:r>
      <w:r>
        <w:rPr>
          <w:b/>
          <w:sz w:val="24"/>
          <w:szCs w:val="24"/>
        </w:rPr>
        <w:t xml:space="preserve">mail: </w:t>
      </w:r>
      <w:hyperlink r:id="rId5" w:history="1">
        <w:r w:rsidR="00357C40" w:rsidRPr="006E2CB0">
          <w:rPr>
            <w:rStyle w:val="Hyperlink"/>
            <w:b/>
            <w:sz w:val="24"/>
            <w:szCs w:val="24"/>
          </w:rPr>
          <w:t>merete.pedersen@dk.dlapiper.com</w:t>
        </w:r>
      </w:hyperlink>
      <w:r w:rsidR="00357C40">
        <w:rPr>
          <w:b/>
          <w:sz w:val="24"/>
          <w:szCs w:val="24"/>
        </w:rPr>
        <w:t xml:space="preserve"> </w:t>
      </w:r>
    </w:p>
    <w:p w14:paraId="416DBF18" w14:textId="77777777" w:rsidR="00586600" w:rsidRPr="00544FD2" w:rsidRDefault="00586600" w:rsidP="00194515">
      <w:pPr>
        <w:rPr>
          <w:b/>
          <w:sz w:val="24"/>
          <w:szCs w:val="24"/>
        </w:rPr>
      </w:pPr>
    </w:p>
    <w:p w14:paraId="2A48C813" w14:textId="77777777" w:rsidR="00B667BE" w:rsidRPr="00544FD2" w:rsidRDefault="00B667BE" w:rsidP="00194515">
      <w:pPr>
        <w:rPr>
          <w:b/>
          <w:sz w:val="24"/>
          <w:szCs w:val="24"/>
        </w:rPr>
      </w:pPr>
      <w:r w:rsidRPr="00544FD2">
        <w:rPr>
          <w:b/>
          <w:sz w:val="24"/>
          <w:szCs w:val="24"/>
        </w:rPr>
        <w:t>Opmærksomheden henledes på, at tilsidesættelse af kravene i ansø</w:t>
      </w:r>
      <w:r w:rsidRPr="00544FD2">
        <w:rPr>
          <w:b/>
          <w:sz w:val="24"/>
          <w:szCs w:val="24"/>
        </w:rPr>
        <w:t>g</w:t>
      </w:r>
      <w:r w:rsidRPr="00544FD2">
        <w:rPr>
          <w:b/>
          <w:sz w:val="24"/>
          <w:szCs w:val="24"/>
        </w:rPr>
        <w:t>ningssk</w:t>
      </w:r>
      <w:r w:rsidRPr="00544FD2">
        <w:rPr>
          <w:b/>
          <w:sz w:val="24"/>
          <w:szCs w:val="24"/>
        </w:rPr>
        <w:t>e</w:t>
      </w:r>
      <w:r w:rsidR="00490639">
        <w:rPr>
          <w:b/>
          <w:sz w:val="24"/>
          <w:szCs w:val="24"/>
        </w:rPr>
        <w:t xml:space="preserve">maet </w:t>
      </w:r>
      <w:r w:rsidRPr="00544FD2">
        <w:rPr>
          <w:b/>
          <w:sz w:val="24"/>
          <w:szCs w:val="24"/>
        </w:rPr>
        <w:t>medføre</w:t>
      </w:r>
      <w:r w:rsidR="00490639">
        <w:rPr>
          <w:b/>
          <w:sz w:val="24"/>
          <w:szCs w:val="24"/>
        </w:rPr>
        <w:t>r</w:t>
      </w:r>
      <w:r w:rsidRPr="00544FD2">
        <w:rPr>
          <w:b/>
          <w:sz w:val="24"/>
          <w:szCs w:val="24"/>
        </w:rPr>
        <w:t>, at ansøgningen ikke tages i betragtning.</w:t>
      </w:r>
    </w:p>
    <w:sectPr w:rsidR="00B667BE" w:rsidRPr="00544FD2" w:rsidSect="00544FD2">
      <w:pgSz w:w="11906" w:h="16838"/>
      <w:pgMar w:top="1701" w:right="3119" w:bottom="1701" w:left="1304" w:header="709" w:footer="709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EuropaTru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Palatino (PCL6)">
    <w:charset w:val="00"/>
    <w:family w:val="auto"/>
    <w:pitch w:val="variable"/>
    <w:sig w:usb0="A00002FF" w:usb1="7800205A" w:usb2="14600000" w:usb3="00000000" w:csb0="00000193" w:csb1="00000000"/>
  </w:font>
  <w:font w:name="Gill Sans">
    <w:charset w:val="00"/>
    <w:family w:val="auto"/>
    <w:pitch w:val="variable"/>
    <w:sig w:usb0="80000267" w:usb1="00000000" w:usb2="00000000" w:usb3="00000000" w:csb0="000001F7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262C9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4D6A7020"/>
    <w:lvl w:ilvl="0">
      <w:start w:val="1"/>
      <w:numFmt w:val="decimal"/>
      <w:pStyle w:val="Heading1"/>
      <w:lvlText w:val="%1."/>
      <w:legacy w:legacy="1" w:legacySpace="142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1004476747">
    <w:abstractNumId w:val="1"/>
  </w:num>
  <w:num w:numId="2" w16cid:durableId="23201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425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7C"/>
    <w:rsid w:val="000247BC"/>
    <w:rsid w:val="000870FD"/>
    <w:rsid w:val="000A0CBB"/>
    <w:rsid w:val="0010316D"/>
    <w:rsid w:val="0014543F"/>
    <w:rsid w:val="001937D1"/>
    <w:rsid w:val="00194515"/>
    <w:rsid w:val="001A48BA"/>
    <w:rsid w:val="001B56DA"/>
    <w:rsid w:val="00235B87"/>
    <w:rsid w:val="00244F20"/>
    <w:rsid w:val="00264D39"/>
    <w:rsid w:val="002B29E3"/>
    <w:rsid w:val="002E10B5"/>
    <w:rsid w:val="00310422"/>
    <w:rsid w:val="00337569"/>
    <w:rsid w:val="00357C40"/>
    <w:rsid w:val="003A2076"/>
    <w:rsid w:val="003A6CB0"/>
    <w:rsid w:val="00490639"/>
    <w:rsid w:val="004D0C1C"/>
    <w:rsid w:val="00544FD2"/>
    <w:rsid w:val="00546FC0"/>
    <w:rsid w:val="00586600"/>
    <w:rsid w:val="005B17CE"/>
    <w:rsid w:val="005B74A3"/>
    <w:rsid w:val="00627366"/>
    <w:rsid w:val="006E5A5B"/>
    <w:rsid w:val="006F65E9"/>
    <w:rsid w:val="00720195"/>
    <w:rsid w:val="007704A0"/>
    <w:rsid w:val="007D275E"/>
    <w:rsid w:val="00807E7C"/>
    <w:rsid w:val="00920016"/>
    <w:rsid w:val="009740B0"/>
    <w:rsid w:val="00981E21"/>
    <w:rsid w:val="00983B49"/>
    <w:rsid w:val="00A3213A"/>
    <w:rsid w:val="00A52FDB"/>
    <w:rsid w:val="00B15C9F"/>
    <w:rsid w:val="00B30D35"/>
    <w:rsid w:val="00B56593"/>
    <w:rsid w:val="00B667BE"/>
    <w:rsid w:val="00BB2748"/>
    <w:rsid w:val="00BE375E"/>
    <w:rsid w:val="00C003D0"/>
    <w:rsid w:val="00C060E7"/>
    <w:rsid w:val="00C359F0"/>
    <w:rsid w:val="00D163D4"/>
    <w:rsid w:val="00DB1EB7"/>
    <w:rsid w:val="00E33A83"/>
    <w:rsid w:val="00EA2510"/>
    <w:rsid w:val="00EB07A2"/>
    <w:rsid w:val="00EB33C5"/>
    <w:rsid w:val="00F15B79"/>
    <w:rsid w:val="00F47D04"/>
    <w:rsid w:val="00F53CEB"/>
    <w:rsid w:val="00FB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FC307"/>
  <w15:chartTrackingRefBased/>
  <w15:docId w15:val="{495E79C9-AD03-4B73-9818-4991F3BC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B79"/>
    <w:pPr>
      <w:autoSpaceDE w:val="0"/>
      <w:autoSpaceDN w:val="0"/>
      <w:spacing w:line="320" w:lineRule="atLeast"/>
      <w:jc w:val="both"/>
    </w:pPr>
    <w:rPr>
      <w:sz w:val="22"/>
      <w:szCs w:val="22"/>
      <w:lang w:val="da-DK" w:eastAsia="en-US"/>
    </w:rPr>
  </w:style>
  <w:style w:type="paragraph" w:styleId="Heading1">
    <w:name w:val="heading 1"/>
    <w:basedOn w:val="Normal"/>
    <w:next w:val="Normal"/>
    <w:qFormat/>
    <w:rsid w:val="00BB2748"/>
    <w:pPr>
      <w:keepNext/>
      <w:numPr>
        <w:numId w:val="1"/>
      </w:numPr>
      <w:spacing w:before="240" w:after="60"/>
      <w:jc w:val="center"/>
      <w:outlineLvl w:val="0"/>
    </w:pPr>
    <w:rPr>
      <w:rFonts w:ascii="Arial" w:hAnsi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BB2748"/>
    <w:pPr>
      <w:keepNext/>
      <w:numPr>
        <w:ilvl w:val="1"/>
        <w:numId w:val="1"/>
      </w:numPr>
      <w:spacing w:after="60"/>
      <w:outlineLvl w:val="1"/>
    </w:pPr>
    <w:rPr>
      <w:rFonts w:ascii="Arial" w:hAnsi="Arial"/>
      <w:b/>
      <w:bCs/>
      <w:i/>
      <w:iCs/>
    </w:rPr>
  </w:style>
  <w:style w:type="paragraph" w:styleId="Heading3">
    <w:name w:val="heading 3"/>
    <w:basedOn w:val="Normal"/>
    <w:next w:val="Normal"/>
    <w:qFormat/>
    <w:rsid w:val="00BB2748"/>
    <w:pPr>
      <w:keepNext/>
      <w:numPr>
        <w:ilvl w:val="2"/>
        <w:numId w:val="1"/>
      </w:numPr>
      <w:spacing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BB2748"/>
    <w:pPr>
      <w:keepNext/>
      <w:numPr>
        <w:ilvl w:val="3"/>
        <w:numId w:val="1"/>
      </w:numPr>
      <w:spacing w:after="60"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qFormat/>
    <w:rsid w:val="00BB2748"/>
    <w:pPr>
      <w:numPr>
        <w:ilvl w:val="4"/>
        <w:numId w:val="1"/>
      </w:numPr>
      <w:spacing w:after="60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rsid w:val="00BB2748"/>
    <w:pPr>
      <w:numPr>
        <w:ilvl w:val="5"/>
        <w:numId w:val="1"/>
      </w:numPr>
      <w:spacing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BB2748"/>
    <w:pPr>
      <w:numPr>
        <w:ilvl w:val="6"/>
        <w:numId w:val="1"/>
      </w:numPr>
      <w:spacing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BB2748"/>
    <w:pPr>
      <w:numPr>
        <w:ilvl w:val="7"/>
        <w:numId w:val="1"/>
      </w:numPr>
      <w:spacing w:after="60"/>
      <w:outlineLvl w:val="7"/>
    </w:pPr>
    <w:rPr>
      <w:rFonts w:ascii="Arial" w:hAnsi="Arial"/>
      <w:i/>
      <w:iCs/>
    </w:rPr>
  </w:style>
  <w:style w:type="paragraph" w:styleId="Heading9">
    <w:name w:val="heading 9"/>
    <w:basedOn w:val="Normal"/>
    <w:next w:val="Normal"/>
    <w:qFormat/>
    <w:rsid w:val="00BB2748"/>
    <w:pPr>
      <w:numPr>
        <w:ilvl w:val="8"/>
        <w:numId w:val="1"/>
      </w:numPr>
      <w:spacing w:after="60"/>
      <w:outlineLvl w:val="8"/>
    </w:pPr>
    <w:rPr>
      <w:rFonts w:ascii="Arial" w:hAnsi="Arial"/>
      <w:b/>
      <w:bCs/>
      <w:i/>
      <w:iCs/>
      <w:sz w:val="18"/>
      <w:szCs w:val="18"/>
    </w:rPr>
  </w:style>
  <w:style w:type="character" w:default="1" w:styleId="DefaultParagraphFont">
    <w:name w:val="Default Paragraph Font"/>
    <w:semiHidden/>
    <w:rsid w:val="00BB2748"/>
  </w:style>
  <w:style w:type="table" w:default="1" w:styleId="TableNormal">
    <w:name w:val="Normal Table"/>
    <w:semiHidden/>
    <w:rsid w:val="00BB274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B2748"/>
  </w:style>
  <w:style w:type="paragraph" w:customStyle="1" w:styleId="attypografi">
    <w:name w:val="at typografi"/>
    <w:basedOn w:val="Normal"/>
    <w:rsid w:val="00BB2748"/>
    <w:pPr>
      <w:ind w:left="567" w:hanging="567"/>
    </w:pPr>
  </w:style>
  <w:style w:type="paragraph" w:customStyle="1" w:styleId="Billedlogo">
    <w:name w:val="Billedlogo"/>
    <w:basedOn w:val="Normal"/>
    <w:rsid w:val="00BB2748"/>
    <w:pPr>
      <w:framePr w:w="3402" w:hSpace="142" w:vSpace="142" w:wrap="auto" w:vAnchor="page" w:hAnchor="page" w:x="7457" w:y="625"/>
    </w:pPr>
    <w:rPr>
      <w:sz w:val="24"/>
    </w:rPr>
  </w:style>
  <w:style w:type="paragraph" w:customStyle="1" w:styleId="Brevoplysninger">
    <w:name w:val="Brevoplysninger"/>
    <w:basedOn w:val="Normal"/>
    <w:rsid w:val="00BB2748"/>
    <w:pPr>
      <w:framePr w:hSpace="181" w:vSpace="181" w:wrap="around" w:vAnchor="page" w:hAnchor="margin" w:y="4764"/>
      <w:tabs>
        <w:tab w:val="right" w:pos="7371"/>
      </w:tabs>
    </w:pPr>
  </w:style>
  <w:style w:type="paragraph" w:customStyle="1" w:styleId="Bundlogo">
    <w:name w:val="Bundlogo"/>
    <w:basedOn w:val="Normal"/>
    <w:rsid w:val="00BB2748"/>
    <w:pPr>
      <w:framePr w:w="7655" w:hSpace="142" w:vSpace="142" w:wrap="around" w:vAnchor="page" w:hAnchor="margin" w:y="15990"/>
      <w:tabs>
        <w:tab w:val="left" w:pos="851"/>
        <w:tab w:val="left" w:pos="1985"/>
        <w:tab w:val="left" w:pos="3357"/>
        <w:tab w:val="left" w:pos="4820"/>
        <w:tab w:val="left" w:pos="6379"/>
      </w:tabs>
      <w:spacing w:after="20" w:line="240" w:lineRule="auto"/>
    </w:pPr>
    <w:rPr>
      <w:rFonts w:ascii="Verdana" w:hAnsi="Verdana"/>
      <w:spacing w:val="5"/>
      <w:sz w:val="12"/>
      <w:szCs w:val="12"/>
    </w:rPr>
  </w:style>
  <w:style w:type="paragraph" w:customStyle="1" w:styleId="dokumentnavn">
    <w:name w:val="dokumentnavn"/>
    <w:basedOn w:val="Normal"/>
    <w:next w:val="Normal"/>
    <w:rsid w:val="00BB2748"/>
    <w:pPr>
      <w:spacing w:before="600" w:after="240"/>
      <w:jc w:val="center"/>
    </w:pPr>
    <w:rPr>
      <w:caps/>
      <w:sz w:val="26"/>
      <w:szCs w:val="26"/>
    </w:rPr>
  </w:style>
  <w:style w:type="paragraph" w:customStyle="1" w:styleId="Lilledokumentnavn">
    <w:name w:val="Lille dokumentnavn"/>
    <w:basedOn w:val="Normal"/>
    <w:next w:val="Normal"/>
    <w:rsid w:val="00BB2748"/>
    <w:pPr>
      <w:spacing w:after="240"/>
      <w:jc w:val="center"/>
    </w:pPr>
    <w:rPr>
      <w:rFonts w:ascii="Arial" w:hAnsi="Arial"/>
      <w:b/>
      <w:sz w:val="24"/>
    </w:rPr>
  </w:style>
  <w:style w:type="paragraph" w:customStyle="1" w:styleId="Medvenlighilsen">
    <w:name w:val="Med venlig hilsen"/>
    <w:basedOn w:val="Normal"/>
    <w:rsid w:val="00BB2748"/>
  </w:style>
  <w:style w:type="paragraph" w:customStyle="1" w:styleId="Modtager">
    <w:name w:val="Modtager"/>
    <w:basedOn w:val="Normal"/>
    <w:rsid w:val="00BB2748"/>
    <w:pPr>
      <w:framePr w:w="4536" w:hSpace="181" w:vSpace="181" w:wrap="around" w:vAnchor="page" w:hAnchor="margin" w:y="2382"/>
      <w:spacing w:line="220" w:lineRule="atLeast"/>
    </w:pPr>
    <w:rPr>
      <w:sz w:val="24"/>
    </w:rPr>
  </w:style>
  <w:style w:type="paragraph" w:customStyle="1" w:styleId="Normaltal">
    <w:name w:val="Normal tal"/>
    <w:basedOn w:val="Normal"/>
    <w:rsid w:val="00BB2748"/>
    <w:pPr>
      <w:tabs>
        <w:tab w:val="left" w:pos="6237"/>
        <w:tab w:val="decimal" w:pos="8930"/>
      </w:tabs>
    </w:pPr>
  </w:style>
  <w:style w:type="paragraph" w:styleId="Footer">
    <w:name w:val="footer"/>
    <w:basedOn w:val="Normal"/>
    <w:rsid w:val="00BB2748"/>
    <w:pPr>
      <w:tabs>
        <w:tab w:val="center" w:pos="4819"/>
        <w:tab w:val="right" w:pos="9638"/>
      </w:tabs>
    </w:pPr>
  </w:style>
  <w:style w:type="paragraph" w:styleId="Header">
    <w:name w:val="header"/>
    <w:basedOn w:val="Normal"/>
    <w:rsid w:val="00BB2748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sid w:val="00BB2748"/>
  </w:style>
  <w:style w:type="paragraph" w:customStyle="1" w:styleId="Tekstlogo">
    <w:name w:val="Tekstlogo"/>
    <w:basedOn w:val="Normal"/>
    <w:rsid w:val="00BB2748"/>
    <w:pPr>
      <w:framePr w:w="2552" w:hSpace="142" w:vSpace="142" w:wrap="around" w:vAnchor="page" w:hAnchor="page" w:x="7202" w:y="2382"/>
      <w:tabs>
        <w:tab w:val="right" w:pos="1106"/>
      </w:tabs>
      <w:spacing w:line="160" w:lineRule="atLeast"/>
      <w:jc w:val="right"/>
    </w:pPr>
    <w:rPr>
      <w:sz w:val="15"/>
      <w:szCs w:val="15"/>
    </w:rPr>
  </w:style>
  <w:style w:type="paragraph" w:customStyle="1" w:styleId="Vedrrende">
    <w:name w:val="Vedrørende"/>
    <w:basedOn w:val="Normal"/>
    <w:rsid w:val="00BB2748"/>
    <w:pPr>
      <w:framePr w:w="7371" w:hSpace="181" w:vSpace="181" w:wrap="around" w:vAnchor="page" w:hAnchor="page" w:x="2354" w:y="5614"/>
      <w:pBdr>
        <w:bottom w:val="single" w:sz="4" w:space="1" w:color="auto"/>
      </w:pBdr>
      <w:tabs>
        <w:tab w:val="left" w:pos="709"/>
      </w:tabs>
      <w:ind w:left="709" w:hanging="709"/>
    </w:pPr>
    <w:rPr>
      <w:bCs/>
    </w:rPr>
  </w:style>
  <w:style w:type="paragraph" w:customStyle="1" w:styleId="Ref">
    <w:name w:val="Ref"/>
    <w:basedOn w:val="Normal"/>
    <w:rsid w:val="00BB2748"/>
    <w:pPr>
      <w:spacing w:line="160" w:lineRule="atLeast"/>
      <w:jc w:val="right"/>
    </w:pPr>
    <w:rPr>
      <w:rFonts w:ascii="TimesEuropaTrue" w:hAnsi="TimesEuropaTrue"/>
      <w:noProof/>
      <w:sz w:val="16"/>
    </w:rPr>
  </w:style>
  <w:style w:type="paragraph" w:customStyle="1" w:styleId="Logo">
    <w:name w:val="Logo"/>
    <w:basedOn w:val="Normal"/>
    <w:autoRedefine/>
    <w:rsid w:val="00BB2748"/>
    <w:pPr>
      <w:framePr w:w="3119" w:h="680" w:hRule="exact" w:wrap="around" w:vAnchor="page" w:hAnchor="page" w:xAlign="center" w:y="908"/>
      <w:autoSpaceDE/>
      <w:autoSpaceDN/>
      <w:jc w:val="center"/>
    </w:pPr>
    <w:rPr>
      <w:rFonts w:ascii="TimesEuropaTrue" w:hAnsi="TimesEuropaTrue"/>
      <w:vanish/>
      <w:lang w:eastAsia="da-DK"/>
    </w:rPr>
  </w:style>
  <w:style w:type="paragraph" w:customStyle="1" w:styleId="Logo-adresse">
    <w:name w:val="Logo - adresse"/>
    <w:basedOn w:val="Tekstlogo"/>
    <w:rsid w:val="00BB2748"/>
    <w:pPr>
      <w:framePr w:w="3119" w:wrap="around" w:y="2609"/>
      <w:tabs>
        <w:tab w:val="clear" w:pos="1106"/>
      </w:tabs>
    </w:pPr>
    <w:rPr>
      <w:rFonts w:ascii="Palatino (PCL6)" w:hAnsi="Palatino (PCL6)"/>
      <w:sz w:val="18"/>
    </w:rPr>
  </w:style>
  <w:style w:type="paragraph" w:customStyle="1" w:styleId="Anbefalet">
    <w:name w:val="Anbefalet"/>
    <w:basedOn w:val="Normal"/>
    <w:rsid w:val="00BB2748"/>
    <w:pPr>
      <w:framePr w:hSpace="142" w:vSpace="142" w:wrap="around" w:vAnchor="page" w:hAnchor="margin" w:y="2212"/>
    </w:pPr>
  </w:style>
  <w:style w:type="paragraph" w:customStyle="1" w:styleId="lett1">
    <w:name w:val="lett1"/>
    <w:rsid w:val="00BB2748"/>
    <w:pPr>
      <w:tabs>
        <w:tab w:val="left" w:pos="851"/>
        <w:tab w:val="left" w:pos="1985"/>
        <w:tab w:val="left" w:pos="3357"/>
        <w:tab w:val="left" w:pos="4820"/>
        <w:tab w:val="left" w:pos="6379"/>
      </w:tabs>
      <w:spacing w:line="200" w:lineRule="atLeast"/>
      <w:jc w:val="both"/>
    </w:pPr>
    <w:rPr>
      <w:rFonts w:ascii="Gill Sans" w:hAnsi="Gill Sans"/>
      <w:noProof/>
      <w:sz w:val="15"/>
      <w:lang w:val="da-DK" w:eastAsia="da-DK"/>
    </w:rPr>
  </w:style>
  <w:style w:type="paragraph" w:customStyle="1" w:styleId="Nysidetal">
    <w:name w:val="Nysidetal"/>
    <w:basedOn w:val="Header"/>
    <w:rsid w:val="00BB2748"/>
    <w:pPr>
      <w:framePr w:wrap="around" w:vAnchor="page" w:hAnchor="page" w:x="10882" w:y="1968"/>
    </w:pPr>
  </w:style>
  <w:style w:type="paragraph" w:customStyle="1" w:styleId="Jnr">
    <w:name w:val="Jnr"/>
    <w:basedOn w:val="Normal"/>
    <w:next w:val="Normal"/>
    <w:rsid w:val="00BB2748"/>
    <w:pPr>
      <w:framePr w:w="2268" w:wrap="around" w:vAnchor="page" w:hAnchor="margin" w:y="15310"/>
    </w:pPr>
  </w:style>
  <w:style w:type="paragraph" w:customStyle="1" w:styleId="Dokumenthoved">
    <w:name w:val="Dokumenthoved"/>
    <w:basedOn w:val="Ref"/>
    <w:next w:val="Ref"/>
    <w:rsid w:val="00BB2748"/>
    <w:rPr>
      <w:szCs w:val="16"/>
    </w:rPr>
  </w:style>
  <w:style w:type="paragraph" w:styleId="GridTable3">
    <w:name w:val="Grid Table 3"/>
    <w:basedOn w:val="Normal"/>
    <w:qFormat/>
    <w:rsid w:val="00BB2748"/>
    <w:pPr>
      <w:autoSpaceDE/>
      <w:autoSpaceDN/>
      <w:spacing w:line="300" w:lineRule="auto"/>
      <w:jc w:val="center"/>
    </w:pPr>
    <w:rPr>
      <w:rFonts w:ascii="Times New (W1)" w:hAnsi="Times New (W1)"/>
      <w:caps/>
      <w:spacing w:val="100"/>
      <w:sz w:val="28"/>
      <w:szCs w:val="28"/>
      <w:lang w:eastAsia="da-DK"/>
    </w:rPr>
  </w:style>
  <w:style w:type="table" w:styleId="TableGrid">
    <w:name w:val="Table Grid"/>
    <w:basedOn w:val="TableNormal"/>
    <w:rsid w:val="00194515"/>
    <w:pPr>
      <w:autoSpaceDE w:val="0"/>
      <w:autoSpaceDN w:val="0"/>
      <w:spacing w:line="32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667B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031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0316D"/>
    <w:rPr>
      <w:rFonts w:ascii="Segoe UI" w:hAnsi="Segoe UI" w:cs="Segoe UI"/>
      <w:sz w:val="18"/>
      <w:szCs w:val="18"/>
      <w:lang w:eastAsia="en-US"/>
    </w:rPr>
  </w:style>
  <w:style w:type="character" w:styleId="UnresolvedMention">
    <w:name w:val="Unresolved Mention"/>
    <w:uiPriority w:val="99"/>
    <w:semiHidden/>
    <w:unhideWhenUsed/>
    <w:rsid w:val="0058660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3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rete.pedersen@dk.dlapiper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Unik\Advosys\Skabelon\tom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tomt.dot</Template>
  <TotalTime>2</TotalTime>
  <Pages>4</Pages>
  <Words>373</Words>
  <Characters>2271</Characters>
  <Application>Microsoft Office Word</Application>
  <DocSecurity>0</DocSecurity>
  <Lines>252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ANSØGNINGSSKEMA</vt:lpstr>
      <vt:lpstr>ANSØGNINGSSKEMA</vt:lpstr>
    </vt:vector>
  </TitlesOfParts>
  <Company>Lett &amp; Co.</Company>
  <LinksUpToDate>false</LinksUpToDate>
  <CharactersWithSpaces>2564</CharactersWithSpaces>
  <SharedDoc>false</SharedDoc>
  <HLinks>
    <vt:vector size="6" baseType="variant">
      <vt:variant>
        <vt:i4>6291535</vt:i4>
      </vt:variant>
      <vt:variant>
        <vt:i4>0</vt:i4>
      </vt:variant>
      <vt:variant>
        <vt:i4>0</vt:i4>
      </vt:variant>
      <vt:variant>
        <vt:i4>5</vt:i4>
      </vt:variant>
      <vt:variant>
        <vt:lpwstr>mailto:merete.pedersen@dk.dlapiper.com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ANSØGNINGSSKEMA</dc:title>
  <dc:subject/>
  <dc:creator>Dorte Larsson</dc:creator>
  <cp:keywords/>
  <cp:lastModifiedBy>Merete Pedersen</cp:lastModifiedBy>
  <cp:revision>2</cp:revision>
  <cp:lastPrinted>2016-10-12T11:44:00Z</cp:lastPrinted>
  <dcterms:created xsi:type="dcterms:W3CDTF">2026-08-10T12:58:00Z</dcterms:created>
  <dcterms:modified xsi:type="dcterms:W3CDTF">2026-08-10T12:58:00Z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mNavn">
    <vt:lpwstr>S:\Unik\Advosys\DOKUMENT\ULE\351\536236\13_12.DOC</vt:lpwstr>
  </property>
  <property fmtid="{D5CDD505-2E9C-101B-9397-08002B2CF9AE}" pid="3" name="FlereParter">
    <vt:lpwstr>0</vt:lpwstr>
  </property>
  <property fmtid="{D5CDD505-2E9C-101B-9397-08002B2CF9AE}" pid="4" name="FaxMakNr">
    <vt:lpwstr/>
  </property>
  <property fmtid="{D5CDD505-2E9C-101B-9397-08002B2CF9AE}" pid="5" name="EmailAdresse">
    <vt:lpwstr/>
  </property>
</Properties>
</file>